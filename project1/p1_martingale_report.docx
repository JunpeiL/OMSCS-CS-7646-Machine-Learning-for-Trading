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43CD" w14:textId="5C951749" w:rsidR="00FF7B33" w:rsidRPr="00951C77" w:rsidRDefault="003A3208" w:rsidP="00951C77">
      <w:pPr>
        <w:pStyle w:val="Title"/>
      </w:pPr>
      <w:r>
        <w:rPr>
          <w:rFonts w:hint="eastAsia"/>
          <w:lang w:eastAsia="zh-CN"/>
        </w:rPr>
        <w:t>Project One</w:t>
      </w:r>
    </w:p>
    <w:p w14:paraId="5F871ED8" w14:textId="66D184CE" w:rsidR="00FF7B33" w:rsidRPr="00FF7B33" w:rsidRDefault="00184399" w:rsidP="00126D77">
      <w:pPr>
        <w:pStyle w:val="Subtitle"/>
      </w:pPr>
      <w:r>
        <w:rPr>
          <w:rFonts w:hint="eastAsia"/>
          <w:lang w:eastAsia="zh-CN"/>
        </w:rPr>
        <w:t>Junpei Liang</w:t>
      </w:r>
      <w:r w:rsidR="00FF7B33">
        <w:br/>
      </w:r>
      <w:r>
        <w:rPr>
          <w:rFonts w:hint="eastAsia"/>
          <w:lang w:eastAsia="zh-CN"/>
        </w:rPr>
        <w:t>jliang390</w:t>
      </w:r>
      <w:r w:rsidR="00FF7B33" w:rsidRPr="00FF7B33">
        <w:t>@</w:t>
      </w:r>
      <w:r w:rsidR="00FD25E7">
        <w:t>gatech.edu</w:t>
      </w:r>
    </w:p>
    <w:p w14:paraId="2186EF48" w14:textId="05C7798A" w:rsidR="00784B78" w:rsidRPr="00D24494" w:rsidRDefault="001C52FB" w:rsidP="0054029E">
      <w:pPr>
        <w:pStyle w:val="Abstract"/>
        <w:rPr>
          <w:rFonts w:eastAsiaTheme="minorEastAsia"/>
          <w:lang w:eastAsia="zh-CN"/>
        </w:rPr>
      </w:pPr>
      <w:r w:rsidRPr="0054029E">
        <w:rPr>
          <w:b/>
          <w:bCs/>
          <w:i/>
          <w:iCs/>
        </w:rPr>
        <w:t>Abstract</w:t>
      </w:r>
      <w:r w:rsidR="00D24494">
        <w:rPr>
          <w:rFonts w:eastAsiaTheme="minorEastAsia" w:hint="eastAsia"/>
          <w:b/>
          <w:bCs/>
          <w:i/>
          <w:iCs/>
          <w:lang w:eastAsia="zh-CN"/>
        </w:rPr>
        <w:t xml:space="preserve"> </w:t>
      </w:r>
      <w:r w:rsidR="00D24494">
        <w:rPr>
          <w:rFonts w:eastAsiaTheme="minorEastAsia"/>
          <w:b/>
          <w:bCs/>
          <w:i/>
          <w:iCs/>
          <w:lang w:eastAsia="zh-CN"/>
        </w:rPr>
        <w:t>–</w:t>
      </w:r>
      <w:r w:rsidR="00D24494">
        <w:rPr>
          <w:rFonts w:eastAsiaTheme="minorEastAsia" w:hint="eastAsia"/>
          <w:b/>
          <w:bCs/>
          <w:i/>
          <w:iCs/>
          <w:lang w:eastAsia="zh-CN"/>
        </w:rPr>
        <w:t xml:space="preserve"> </w:t>
      </w:r>
      <w:r w:rsidR="000525FA" w:rsidRPr="000525FA">
        <w:rPr>
          <w:rFonts w:eastAsiaTheme="minorEastAsia"/>
          <w:i/>
          <w:iCs/>
          <w:lang w:eastAsia="zh-CN"/>
        </w:rPr>
        <w:t>Project one is to build a simple gambling simulator to simulate 1000 successive bets on the outcomes of the American roulette wheel using different betting strategies</w:t>
      </w:r>
      <w:r w:rsidR="007B6B47">
        <w:rPr>
          <w:rFonts w:eastAsiaTheme="minorEastAsia"/>
          <w:i/>
          <w:iCs/>
          <w:lang w:eastAsia="zh-CN"/>
        </w:rPr>
        <w:t xml:space="preserve">, </w:t>
      </w:r>
      <w:r w:rsidR="00D32DDB">
        <w:rPr>
          <w:rFonts w:eastAsiaTheme="minorEastAsia"/>
          <w:i/>
          <w:iCs/>
          <w:lang w:eastAsia="zh-CN"/>
        </w:rPr>
        <w:t xml:space="preserve">then perform analysis on the experiment result. </w:t>
      </w:r>
    </w:p>
    <w:p w14:paraId="77C7DD8E" w14:textId="37C8EC7B" w:rsidR="00D5034D" w:rsidRPr="009B7A17" w:rsidRDefault="000525FA" w:rsidP="00B4491E">
      <w:pPr>
        <w:pStyle w:val="Heading1"/>
      </w:pPr>
      <w:r>
        <w:rPr>
          <w:rFonts w:hint="eastAsia"/>
          <w:lang w:eastAsia="zh-CN"/>
        </w:rPr>
        <w:t>Introduction</w:t>
      </w:r>
    </w:p>
    <w:p w14:paraId="7E092BBE" w14:textId="22389587" w:rsidR="002650F4" w:rsidRDefault="00486FE7" w:rsidP="00CC25B3">
      <w:r>
        <w:t>In experiment 1,</w:t>
      </w:r>
      <w:r w:rsidR="00A85F3C">
        <w:t xml:space="preserve"> </w:t>
      </w:r>
      <w:r w:rsidR="00240597">
        <w:t xml:space="preserve">I </w:t>
      </w:r>
      <w:r w:rsidR="00CA03EC">
        <w:t>developed</w:t>
      </w:r>
      <w:r w:rsidR="00240597">
        <w:t xml:space="preserve"> </w:t>
      </w:r>
      <w:r w:rsidR="002336E1">
        <w:t xml:space="preserve">a </w:t>
      </w:r>
      <w:r w:rsidR="00DA3F2D">
        <w:t xml:space="preserve">function to </w:t>
      </w:r>
      <w:r w:rsidR="004B624B">
        <w:t xml:space="preserve">take </w:t>
      </w:r>
      <w:r w:rsidR="00E52793">
        <w:t>four parameter</w:t>
      </w:r>
      <w:r w:rsidR="0008128F">
        <w:t>s</w:t>
      </w:r>
      <w:r w:rsidR="00E52793">
        <w:t xml:space="preserve">: the </w:t>
      </w:r>
      <w:r w:rsidR="004B624B">
        <w:t xml:space="preserve">number of </w:t>
      </w:r>
      <w:r w:rsidR="00E52793">
        <w:t>episodes</w:t>
      </w:r>
      <w:r w:rsidR="00E809C1">
        <w:t xml:space="preserve"> </w:t>
      </w:r>
      <w:r w:rsidR="00C428E2">
        <w:t>(</w:t>
      </w:r>
      <w:r w:rsidR="00E809C1">
        <w:t>10 and 1000</w:t>
      </w:r>
      <w:r w:rsidR="00C428E2">
        <w:t>)</w:t>
      </w:r>
      <w:r w:rsidR="004B624B">
        <w:t xml:space="preserve">, </w:t>
      </w:r>
      <w:r w:rsidR="00E52793">
        <w:t xml:space="preserve">the </w:t>
      </w:r>
      <w:r w:rsidR="004B624B">
        <w:t xml:space="preserve">number of </w:t>
      </w:r>
      <w:r w:rsidR="0008128F">
        <w:t>spins</w:t>
      </w:r>
      <w:r w:rsidR="004B624B">
        <w:t xml:space="preserve"> per </w:t>
      </w:r>
      <w:r w:rsidR="00E52793">
        <w:t>episode</w:t>
      </w:r>
      <w:r w:rsidR="00E809C1">
        <w:t xml:space="preserve"> (1000)</w:t>
      </w:r>
      <w:r w:rsidR="004B624B">
        <w:t xml:space="preserve">, the win </w:t>
      </w:r>
      <w:r w:rsidR="00E52793">
        <w:t>probability</w:t>
      </w:r>
      <w:r w:rsidR="00E809C1">
        <w:t xml:space="preserve"> (0.60)</w:t>
      </w:r>
      <w:r w:rsidR="004B624B">
        <w:t xml:space="preserve">, and </w:t>
      </w:r>
      <w:r w:rsidR="00E52793">
        <w:t xml:space="preserve">the </w:t>
      </w:r>
      <w:r w:rsidR="004B624B">
        <w:t xml:space="preserve">target </w:t>
      </w:r>
      <w:r w:rsidR="008B6431">
        <w:t>winning amount</w:t>
      </w:r>
      <w:r w:rsidR="00E809C1">
        <w:t xml:space="preserve"> ($80)</w:t>
      </w:r>
      <w:r w:rsidR="008B6431">
        <w:t xml:space="preserve">. </w:t>
      </w:r>
      <w:r w:rsidR="00A1747C">
        <w:t>This would</w:t>
      </w:r>
      <w:r w:rsidR="004013F6">
        <w:t xml:space="preserve"> remain flexibility in the future</w:t>
      </w:r>
      <w:r w:rsidR="005452ED">
        <w:t xml:space="preserve"> </w:t>
      </w:r>
      <w:r w:rsidR="004013F6">
        <w:t>experiment,</w:t>
      </w:r>
      <w:r w:rsidR="00A1747C">
        <w:t xml:space="preserve"> without hardcoding the </w:t>
      </w:r>
      <w:r w:rsidR="00FD4234">
        <w:t>value.</w:t>
      </w:r>
      <w:r w:rsidR="0077178C">
        <w:t xml:space="preserve"> </w:t>
      </w:r>
      <w:r w:rsidR="005452ED">
        <w:t>The result</w:t>
      </w:r>
      <w:r w:rsidR="00252CB8">
        <w:t xml:space="preserve">s are stored in the </w:t>
      </w:r>
      <w:r w:rsidR="00FD4234">
        <w:t>N</w:t>
      </w:r>
      <w:r w:rsidR="00252CB8">
        <w:t>um</w:t>
      </w:r>
      <w:r w:rsidR="00FD4234">
        <w:t>P</w:t>
      </w:r>
      <w:r w:rsidR="00252CB8">
        <w:t xml:space="preserve">y array </w:t>
      </w:r>
      <w:r w:rsidR="00D55DBE">
        <w:t>which</w:t>
      </w:r>
      <w:r w:rsidR="00252CB8">
        <w:t xml:space="preserve"> is [</w:t>
      </w:r>
      <w:r w:rsidR="00FD4234">
        <w:t>number</w:t>
      </w:r>
      <w:r w:rsidR="00252CB8">
        <w:t xml:space="preserve"> of </w:t>
      </w:r>
      <w:r w:rsidR="0008128F">
        <w:t>episodes</w:t>
      </w:r>
      <w:r w:rsidR="00252CB8">
        <w:t xml:space="preserve">, number of </w:t>
      </w:r>
      <w:r w:rsidR="0008128F">
        <w:t>spins</w:t>
      </w:r>
      <w:r w:rsidR="00252CB8">
        <w:t xml:space="preserve"> + 1]</w:t>
      </w:r>
      <w:r w:rsidR="002161A8">
        <w:t xml:space="preserve">. The additional column is used to store the initial bet winning bet value ($0) for each episode. </w:t>
      </w:r>
      <w:r w:rsidR="00D55DBE">
        <w:t>During the execution,</w:t>
      </w:r>
      <w:r w:rsidR="00AC0E29">
        <w:t xml:space="preserve"> </w:t>
      </w:r>
      <w:r w:rsidR="00D55DBE">
        <w:t xml:space="preserve">the program runs for the </w:t>
      </w:r>
      <w:r w:rsidR="002C37B8">
        <w:t xml:space="preserve">specified number </w:t>
      </w:r>
      <w:r w:rsidR="00C439DE">
        <w:t xml:space="preserve">of </w:t>
      </w:r>
      <w:r w:rsidR="002C37B8">
        <w:t xml:space="preserve">episodes, starting with an initial bet of 1 and doubling it until the occurs. If a win occurs, the bet </w:t>
      </w:r>
      <w:r w:rsidR="00693217">
        <w:t xml:space="preserve">is reset to 1, given that the maximum number of </w:t>
      </w:r>
      <w:r w:rsidR="0008128F">
        <w:t>spins</w:t>
      </w:r>
      <w:r w:rsidR="00693217">
        <w:t xml:space="preserve"> per episode has not been </w:t>
      </w:r>
      <w:r w:rsidR="0008128F">
        <w:t>reached</w:t>
      </w:r>
      <w:r w:rsidR="00693217">
        <w:t xml:space="preserve">. </w:t>
      </w:r>
      <w:r w:rsidR="00B81695">
        <w:t>Each winning result is saved in the Num</w:t>
      </w:r>
      <w:r w:rsidR="0008128F">
        <w:t>P</w:t>
      </w:r>
      <w:r w:rsidR="00B81695">
        <w:t xml:space="preserve">y array.  If the target winning amount is reached, </w:t>
      </w:r>
      <w:r w:rsidR="0072729F">
        <w:t xml:space="preserve">it </w:t>
      </w:r>
      <w:r w:rsidR="0008128F">
        <w:t>will</w:t>
      </w:r>
      <w:r w:rsidR="0072729F">
        <w:t xml:space="preserve"> </w:t>
      </w:r>
      <w:r w:rsidR="002650F4">
        <w:t>fill the data forward with a target</w:t>
      </w:r>
      <w:r w:rsidR="0072729F">
        <w:t xml:space="preserve"> value</w:t>
      </w:r>
      <w:r w:rsidR="002650F4">
        <w:t xml:space="preserve"> or </w:t>
      </w:r>
      <w:r w:rsidR="0072729F">
        <w:t xml:space="preserve">the </w:t>
      </w:r>
      <w:r w:rsidR="002650F4">
        <w:t>value greater than target</w:t>
      </w:r>
      <w:r w:rsidR="0008128F">
        <w:t>.</w:t>
      </w:r>
    </w:p>
    <w:p w14:paraId="5DA5D29C" w14:textId="27DE2B8D" w:rsidR="00425832" w:rsidRDefault="002650F4" w:rsidP="00CC25B3">
      <w:r>
        <w:t xml:space="preserve">In experiment 2, I </w:t>
      </w:r>
      <w:r w:rsidR="0010088C">
        <w:t>developed another function to take five parameters: the number of episodes</w:t>
      </w:r>
      <w:r w:rsidR="00E809C1">
        <w:t xml:space="preserve"> (1000)</w:t>
      </w:r>
      <w:r w:rsidR="0010088C">
        <w:t>, the number of spins per episode</w:t>
      </w:r>
      <w:r w:rsidR="00E809C1">
        <w:t xml:space="preserve"> (1000)</w:t>
      </w:r>
      <w:r w:rsidR="0010088C">
        <w:t>, the win probability</w:t>
      </w:r>
      <w:r w:rsidR="00E809C1">
        <w:t xml:space="preserve"> (0.60)</w:t>
      </w:r>
      <w:r w:rsidR="0010088C">
        <w:t>, the target winning amount</w:t>
      </w:r>
      <w:r w:rsidR="00E809C1">
        <w:t xml:space="preserve"> (</w:t>
      </w:r>
      <w:r w:rsidR="00AD0774">
        <w:t>$80</w:t>
      </w:r>
      <w:r w:rsidR="00E809C1">
        <w:t>)</w:t>
      </w:r>
      <w:r w:rsidR="00D1427E">
        <w:t>, and the bankroll</w:t>
      </w:r>
      <w:r w:rsidR="00AD0774">
        <w:t xml:space="preserve"> ($256)</w:t>
      </w:r>
      <w:r w:rsidR="00D1427E">
        <w:t>.</w:t>
      </w:r>
      <w:r w:rsidR="00CF3699">
        <w:t xml:space="preserve"> </w:t>
      </w:r>
      <w:r w:rsidR="007E1810">
        <w:t>Like</w:t>
      </w:r>
      <w:r w:rsidR="00600B2A">
        <w:t xml:space="preserve"> the function develop for </w:t>
      </w:r>
      <w:r w:rsidR="008557EA">
        <w:t xml:space="preserve">experiment 1, the winning results are stored in the NumPy array </w:t>
      </w:r>
      <w:r w:rsidR="00E41466">
        <w:t>and</w:t>
      </w:r>
      <w:r w:rsidR="004534BC">
        <w:t xml:space="preserve"> the program</w:t>
      </w:r>
      <w:r w:rsidR="00E41466">
        <w:t xml:space="preserve"> runs for the specifi</w:t>
      </w:r>
      <w:r w:rsidR="00E809C1">
        <w:t xml:space="preserve">ed number </w:t>
      </w:r>
      <w:r w:rsidR="00DF44E7">
        <w:t xml:space="preserve">of episode. </w:t>
      </w:r>
      <w:r w:rsidR="004534BC">
        <w:t>However, unlike experiment 1</w:t>
      </w:r>
      <w:r w:rsidR="00DF44E7">
        <w:t xml:space="preserve">, </w:t>
      </w:r>
      <w:r w:rsidR="005F10CA">
        <w:t>the bankroll</w:t>
      </w:r>
      <w:r w:rsidR="004534BC">
        <w:t xml:space="preserve"> imposes a cap on</w:t>
      </w:r>
      <w:r w:rsidR="005F10CA">
        <w:t xml:space="preserve"> the maximum dollar can be used</w:t>
      </w:r>
      <w:r w:rsidR="001D1359">
        <w:t>. T</w:t>
      </w:r>
      <w:r w:rsidR="005F10CA">
        <w:t xml:space="preserve">herefore, </w:t>
      </w:r>
      <w:r w:rsidR="001D1359">
        <w:t xml:space="preserve">if </w:t>
      </w:r>
      <w:r w:rsidR="005F10CA">
        <w:t xml:space="preserve">the bet is lost, </w:t>
      </w:r>
      <w:r w:rsidR="001D1359">
        <w:t>the next bet will be</w:t>
      </w:r>
      <w:r w:rsidR="00E06393">
        <w:t xml:space="preserve"> the </w:t>
      </w:r>
      <w:r w:rsidR="001D1359">
        <w:t>minimum</w:t>
      </w:r>
      <w:r w:rsidR="00E06393">
        <w:t xml:space="preserve"> of </w:t>
      </w:r>
      <w:r w:rsidR="001D1359">
        <w:t xml:space="preserve">either </w:t>
      </w:r>
      <w:r w:rsidR="00E06393">
        <w:t xml:space="preserve">double </w:t>
      </w:r>
      <w:r w:rsidR="001D3F5A">
        <w:t>the</w:t>
      </w:r>
      <w:r w:rsidR="00E06393">
        <w:t xml:space="preserve"> current bet or the remaining</w:t>
      </w:r>
      <w:r w:rsidR="001D3F5A">
        <w:t xml:space="preserve"> balance</w:t>
      </w:r>
      <w:r w:rsidR="00E06393">
        <w:t>.</w:t>
      </w:r>
      <w:r w:rsidR="008115D6">
        <w:t xml:space="preserve"> If </w:t>
      </w:r>
      <w:r w:rsidR="001D3F5A">
        <w:t xml:space="preserve">a </w:t>
      </w:r>
      <w:r w:rsidR="008115D6">
        <w:t>won</w:t>
      </w:r>
      <w:r w:rsidR="001D3F5A">
        <w:t xml:space="preserve"> occurs</w:t>
      </w:r>
      <w:r w:rsidR="008115D6">
        <w:t xml:space="preserve">, the best is rest to 1, given that the maximum number of spins per episode has not been reached. </w:t>
      </w:r>
    </w:p>
    <w:p w14:paraId="51641DC3" w14:textId="6FCD21B9" w:rsidR="00A21FC4" w:rsidRDefault="005C5309" w:rsidP="00CC25B3">
      <w:r>
        <w:t>Next, I calculate the mean, median, and standard deviation fo</w:t>
      </w:r>
      <w:r w:rsidR="00C428E2">
        <w:t>r</w:t>
      </w:r>
      <w:r>
        <w:t xml:space="preserve"> the data using NumPy’s build-in functions (</w:t>
      </w:r>
      <w:proofErr w:type="spellStart"/>
      <w:r>
        <w:t>np.mean</w:t>
      </w:r>
      <w:proofErr w:type="spellEnd"/>
      <w:r>
        <w:t xml:space="preserve">, </w:t>
      </w:r>
      <w:proofErr w:type="spellStart"/>
      <w:r>
        <w:t>np.media</w:t>
      </w:r>
      <w:proofErr w:type="spellEnd"/>
      <w:r>
        <w:t xml:space="preserve">, </w:t>
      </w:r>
      <w:proofErr w:type="spellStart"/>
      <w:r>
        <w:t>np.std</w:t>
      </w:r>
      <w:proofErr w:type="spellEnd"/>
      <w:r>
        <w:t xml:space="preserve">). </w:t>
      </w:r>
      <w:r w:rsidR="005571FA">
        <w:t xml:space="preserve">Then I proceed to generate each required figure using matplotlib according to the assignment </w:t>
      </w:r>
      <w:r w:rsidR="005571FA">
        <w:lastRenderedPageBreak/>
        <w:t>requirement, The p</w:t>
      </w:r>
      <w:r w:rsidR="00DF3F2A">
        <w:t xml:space="preserve">lots have a horizontal (x) range from 0 to 300 and a vertical (y) range from -256 to +100, with labeled x and y </w:t>
      </w:r>
      <w:r w:rsidR="00425832">
        <w:t>and a title. The figures are saved to /image</w:t>
      </w:r>
      <w:r w:rsidR="00AB24CD">
        <w:t>s</w:t>
      </w:r>
      <w:r w:rsidR="00425832">
        <w:t xml:space="preserve"> folder. </w:t>
      </w:r>
    </w:p>
    <w:p w14:paraId="7C9A8490" w14:textId="166AAEEE" w:rsidR="00FB6E06" w:rsidRPr="005B7313" w:rsidRDefault="006D5331" w:rsidP="00FB6E06">
      <w:pPr>
        <w:pStyle w:val="Heading1"/>
      </w:pPr>
      <w:r>
        <w:rPr>
          <w:rFonts w:hint="eastAsia"/>
          <w:lang w:eastAsia="zh-CN"/>
        </w:rPr>
        <w:t>Questions</w:t>
      </w:r>
    </w:p>
    <w:p w14:paraId="7D5FA26B" w14:textId="043D38D3" w:rsidR="00FB6E06" w:rsidRDefault="006D5331" w:rsidP="00FB6E06">
      <w:pPr>
        <w:pStyle w:val="Heading2"/>
      </w:pPr>
      <w:r>
        <w:rPr>
          <w:rFonts w:hint="eastAsia"/>
          <w:lang w:eastAsia="zh-CN"/>
        </w:rPr>
        <w:t>Question Set 1</w:t>
      </w:r>
    </w:p>
    <w:p w14:paraId="41B8A6A9" w14:textId="4C990FCD" w:rsidR="003C3139" w:rsidRPr="00FD4AB3" w:rsidRDefault="00BE6162" w:rsidP="00FB6E06">
      <w:pPr>
        <w:rPr>
          <w:rFonts w:eastAsiaTheme="minorEastAsia"/>
          <w:lang w:eastAsia="zh-CN"/>
        </w:rPr>
      </w:pPr>
      <w:r>
        <w:rPr>
          <w:rFonts w:eastAsiaTheme="minorEastAsia" w:hint="eastAsia"/>
          <w:lang w:eastAsia="zh-CN"/>
        </w:rPr>
        <w:t xml:space="preserve">Based on the experiment </w:t>
      </w:r>
      <w:r w:rsidR="009728AD">
        <w:rPr>
          <w:rFonts w:eastAsiaTheme="minorEastAsia"/>
          <w:lang w:eastAsia="zh-CN"/>
        </w:rPr>
        <w:t xml:space="preserve">1 </w:t>
      </w:r>
      <w:r>
        <w:rPr>
          <w:rFonts w:eastAsiaTheme="minorEastAsia" w:hint="eastAsia"/>
          <w:lang w:eastAsia="zh-CN"/>
        </w:rPr>
        <w:t>result</w:t>
      </w:r>
      <w:r w:rsidR="00B35D88">
        <w:rPr>
          <w:rFonts w:eastAsiaTheme="minorEastAsia"/>
          <w:lang w:eastAsia="zh-CN"/>
        </w:rPr>
        <w:t>s</w:t>
      </w:r>
      <w:r w:rsidR="00AE1EB9">
        <w:rPr>
          <w:rFonts w:eastAsiaTheme="minorEastAsia" w:hint="eastAsia"/>
          <w:lang w:eastAsia="zh-CN"/>
        </w:rPr>
        <w:t xml:space="preserve">, the estimated </w:t>
      </w:r>
      <w:r w:rsidR="00FD4AB3">
        <w:rPr>
          <w:rFonts w:eastAsiaTheme="minorEastAsia"/>
          <w:lang w:eastAsia="zh-CN"/>
        </w:rPr>
        <w:t>probability</w:t>
      </w:r>
      <w:r w:rsidR="00FD4AB3">
        <w:rPr>
          <w:rFonts w:eastAsiaTheme="minorEastAsia" w:hint="eastAsia"/>
          <w:lang w:eastAsia="zh-CN"/>
        </w:rPr>
        <w:t xml:space="preserve"> of winning exactly </w:t>
      </w:r>
      <w:r w:rsidR="00B74887">
        <w:rPr>
          <w:rFonts w:eastAsiaTheme="minorEastAsia"/>
          <w:lang w:eastAsia="zh-CN"/>
        </w:rPr>
        <w:t xml:space="preserve">$80 </w:t>
      </w:r>
      <w:r w:rsidR="00161EA6">
        <w:rPr>
          <w:rFonts w:eastAsiaTheme="minorEastAsia"/>
          <w:lang w:eastAsia="zh-CN"/>
        </w:rPr>
        <w:t>within</w:t>
      </w:r>
      <w:r w:rsidR="00B74887">
        <w:rPr>
          <w:rFonts w:eastAsiaTheme="minorEastAsia"/>
          <w:lang w:eastAsia="zh-CN"/>
        </w:rPr>
        <w:t xml:space="preserve"> 1000</w:t>
      </w:r>
      <w:r w:rsidR="00161EA6">
        <w:rPr>
          <w:rFonts w:eastAsiaTheme="minorEastAsia"/>
          <w:lang w:eastAsia="zh-CN"/>
        </w:rPr>
        <w:t xml:space="preserve"> </w:t>
      </w:r>
      <w:r w:rsidR="000362D1">
        <w:rPr>
          <w:rFonts w:eastAsiaTheme="minorEastAsia"/>
          <w:lang w:eastAsia="zh-CN"/>
        </w:rPr>
        <w:t xml:space="preserve">sequential bets is </w:t>
      </w:r>
      <w:r w:rsidR="007C22CE">
        <w:rPr>
          <w:rFonts w:eastAsiaTheme="minorEastAsia"/>
          <w:lang w:eastAsia="zh-CN"/>
        </w:rPr>
        <w:t xml:space="preserve">100%. </w:t>
      </w:r>
      <w:r w:rsidR="00B079FD" w:rsidRPr="00B079FD">
        <w:rPr>
          <w:rFonts w:eastAsiaTheme="minorEastAsia"/>
          <w:lang w:eastAsia="zh-CN"/>
        </w:rPr>
        <w:t>This calculation involves counting the number of episodes that end with a winning balance of exactly $80 and dividing it by the total number of episodes (1,000). Since all 1,000 episodes resulted in a winning balance of exactly $80, the probability is therefore 100%.</w:t>
      </w:r>
    </w:p>
    <w:p w14:paraId="3388DE36" w14:textId="4CA44E74" w:rsidR="00193F58" w:rsidRDefault="00824C1A" w:rsidP="00193F58">
      <w:pPr>
        <w:pStyle w:val="Heading2"/>
      </w:pPr>
      <w:r>
        <w:t>Question 2</w:t>
      </w:r>
    </w:p>
    <w:p w14:paraId="113D747D" w14:textId="07A0A035" w:rsidR="00FD4B4D" w:rsidRDefault="00FD4B4D" w:rsidP="00054A10">
      <w:r w:rsidRPr="00FD4B4D">
        <w:t xml:space="preserve">Based on the Experiment 1 </w:t>
      </w:r>
      <w:r w:rsidR="00B60E7F" w:rsidRPr="00FD4B4D">
        <w:t>results</w:t>
      </w:r>
      <w:r w:rsidRPr="00FD4B4D">
        <w:t xml:space="preserve">, the estimated expected value of winning after 1000 sequential bets is $80. The estimated expected value is calculated by multiplying each outcome's probability (in this case, 1/1000) by its value (each episode's outcome) and summing them. Therefore, in this case, the expected value is </w:t>
      </w:r>
      <w:r w:rsidR="00150CFC">
        <w:t xml:space="preserve">just a </w:t>
      </w:r>
      <w:r w:rsidRPr="00FD4B4D">
        <w:t>mean calculation.</w:t>
      </w:r>
    </w:p>
    <w:p w14:paraId="56EA79DE" w14:textId="49CC4D48" w:rsidR="00B24FC9" w:rsidRDefault="00E428DC" w:rsidP="00054A10">
      <w:r>
        <w:t xml:space="preserve">E[X] = </w:t>
      </w:r>
      <w:r w:rsidR="00095D3A">
        <w:t>X</w:t>
      </w:r>
      <w:r w:rsidR="00B950FB">
        <w:t>1</w:t>
      </w:r>
      <w:r w:rsidR="00AA0D6D">
        <w:t>∙</w:t>
      </w:r>
      <w:r w:rsidR="003C7555">
        <w:t>P</w:t>
      </w:r>
      <w:r w:rsidR="00B24FC9">
        <w:t>(</w:t>
      </w:r>
      <w:r w:rsidR="003C7555">
        <w:t>X</w:t>
      </w:r>
      <w:r w:rsidR="00B24FC9">
        <w:t>1)</w:t>
      </w:r>
      <w:r w:rsidR="00B950FB">
        <w:t xml:space="preserve"> + </w:t>
      </w:r>
      <w:r w:rsidR="00B24FC9">
        <w:t>X2</w:t>
      </w:r>
      <w:r w:rsidR="00AA0D6D">
        <w:t>∙</w:t>
      </w:r>
      <w:r w:rsidR="003C7555">
        <w:t>P</w:t>
      </w:r>
      <w:r w:rsidR="00B24FC9">
        <w:t>(</w:t>
      </w:r>
      <w:r w:rsidR="003C7555">
        <w:t>X</w:t>
      </w:r>
      <w:r w:rsidR="00B24FC9">
        <w:t>2)</w:t>
      </w:r>
      <w:r w:rsidR="00B950FB">
        <w:t xml:space="preserve"> </w:t>
      </w:r>
      <w:r w:rsidR="00F474C3">
        <w:t>+</w:t>
      </w:r>
      <w:r w:rsidR="00F817CC">
        <w:t xml:space="preserve"> ∙∙∙ + </w:t>
      </w:r>
      <w:proofErr w:type="spellStart"/>
      <w:r w:rsidR="00B24FC9">
        <w:t>X</w:t>
      </w:r>
      <w:r w:rsidR="006141D4">
        <w:t>n</w:t>
      </w:r>
      <w:r w:rsidR="00AA0D6D">
        <w:t>∙</w:t>
      </w:r>
      <w:r w:rsidR="00B24FC9">
        <w:t>P</w:t>
      </w:r>
      <w:proofErr w:type="spellEnd"/>
      <w:r w:rsidR="00B24FC9">
        <w:t>(</w:t>
      </w:r>
      <w:proofErr w:type="spellStart"/>
      <w:r w:rsidR="00B24FC9">
        <w:t>X</w:t>
      </w:r>
      <w:r w:rsidR="006141D4">
        <w:t>n</w:t>
      </w:r>
      <w:proofErr w:type="spellEnd"/>
      <w:r w:rsidR="00B24FC9">
        <w:t>)</w:t>
      </w:r>
      <w:r w:rsidR="0043482A">
        <w:t xml:space="preserve"> </w:t>
      </w:r>
    </w:p>
    <w:p w14:paraId="307C15AE" w14:textId="6654D3A1" w:rsidR="00C70418" w:rsidRDefault="00C70418" w:rsidP="00C70418">
      <w:r>
        <w:t>E[X] = 80*1000/1000 = 80</w:t>
      </w:r>
    </w:p>
    <w:p w14:paraId="7B9562DC" w14:textId="050728C3" w:rsidR="00960205" w:rsidRDefault="00102BAF" w:rsidP="00960205">
      <w:pPr>
        <w:pStyle w:val="Heading2"/>
      </w:pPr>
      <w:r>
        <w:t>Question</w:t>
      </w:r>
      <w:r w:rsidR="001A0A71">
        <w:t xml:space="preserve"> 3 </w:t>
      </w:r>
    </w:p>
    <w:p w14:paraId="504C2C06" w14:textId="5C67C96C" w:rsidR="00193F58" w:rsidRDefault="009C3F72" w:rsidP="007D51C2">
      <w:r w:rsidRPr="009C3F72">
        <w:t xml:space="preserve">In Experiment 1, the upper standard deviation line (mean + </w:t>
      </w:r>
      <w:proofErr w:type="spellStart"/>
      <w:r w:rsidRPr="009C3F72">
        <w:t>stdev</w:t>
      </w:r>
      <w:proofErr w:type="spellEnd"/>
      <w:r w:rsidRPr="009C3F72">
        <w:t xml:space="preserve">) and lower standard deviation (mean - </w:t>
      </w:r>
      <w:proofErr w:type="spellStart"/>
      <w:r w:rsidRPr="009C3F72">
        <w:t>stdev</w:t>
      </w:r>
      <w:proofErr w:type="spellEnd"/>
      <w:r w:rsidRPr="009C3F72">
        <w:t xml:space="preserve">) stabilize at a maximum of $80. The standard deviation lines converge with one another as the number of sequential bets increases. This is due to the unlimited bankroll and the win probability being set to 0.60. The bet strategy with an unlimited bankroll allows the player </w:t>
      </w:r>
      <w:r w:rsidR="00DE3BC2">
        <w:t xml:space="preserve">a chance </w:t>
      </w:r>
      <w:r w:rsidRPr="009C3F72">
        <w:t xml:space="preserve">to </w:t>
      </w:r>
      <w:r w:rsidR="00500977" w:rsidRPr="009C3F72">
        <w:t>recover</w:t>
      </w:r>
      <w:r w:rsidRPr="009C3F72">
        <w:t xml:space="preserve"> their losses at every next spin; as the number of bets increases, the winning amount gets closer to $80, and the standard deviation will continue to decrease and eventually converge to </w:t>
      </w:r>
      <w:r w:rsidR="00ED2CBD">
        <w:t>zero</w:t>
      </w:r>
      <w:r w:rsidRPr="009C3F72">
        <w:t>. See Figure 6</w:t>
      </w:r>
      <w:r w:rsidR="007D51C2">
        <w:t>.</w:t>
      </w:r>
    </w:p>
    <w:p w14:paraId="6DBDC003" w14:textId="77777777" w:rsidR="00FE4013" w:rsidRDefault="00577582" w:rsidP="00577582">
      <w:pPr>
        <w:pStyle w:val="Heading2"/>
      </w:pPr>
      <w:r>
        <w:t>Question 4</w:t>
      </w:r>
    </w:p>
    <w:p w14:paraId="1B6A015F" w14:textId="0FB0C084" w:rsidR="00FE4013" w:rsidRDefault="00FE4013" w:rsidP="00FE4013">
      <w:pPr>
        <w:rPr>
          <w:rFonts w:eastAsiaTheme="minorEastAsia"/>
          <w:lang w:eastAsia="zh-CN"/>
        </w:rPr>
      </w:pPr>
      <w:r>
        <w:rPr>
          <w:rFonts w:eastAsiaTheme="minorEastAsia" w:hint="eastAsia"/>
          <w:lang w:eastAsia="zh-CN"/>
        </w:rPr>
        <w:t xml:space="preserve">Based on </w:t>
      </w:r>
      <w:r w:rsidR="008B75BB">
        <w:rPr>
          <w:rFonts w:eastAsiaTheme="minorEastAsia"/>
          <w:lang w:eastAsia="zh-CN"/>
        </w:rPr>
        <w:t>experiment</w:t>
      </w:r>
      <w:r>
        <w:rPr>
          <w:rFonts w:eastAsiaTheme="minorEastAsia" w:hint="eastAsia"/>
          <w:lang w:eastAsia="zh-CN"/>
        </w:rPr>
        <w:t xml:space="preserve"> </w:t>
      </w:r>
      <w:r>
        <w:rPr>
          <w:rFonts w:eastAsiaTheme="minorEastAsia"/>
          <w:lang w:eastAsia="zh-CN"/>
        </w:rPr>
        <w:t xml:space="preserve">2 </w:t>
      </w:r>
      <w:r>
        <w:rPr>
          <w:rFonts w:eastAsiaTheme="minorEastAsia" w:hint="eastAsia"/>
          <w:lang w:eastAsia="zh-CN"/>
        </w:rPr>
        <w:t>result</w:t>
      </w:r>
      <w:r>
        <w:rPr>
          <w:rFonts w:eastAsiaTheme="minorEastAsia"/>
          <w:lang w:eastAsia="zh-CN"/>
        </w:rPr>
        <w:t>s</w:t>
      </w:r>
      <w:r>
        <w:rPr>
          <w:rFonts w:eastAsiaTheme="minorEastAsia" w:hint="eastAsia"/>
          <w:lang w:eastAsia="zh-CN"/>
        </w:rPr>
        <w:t xml:space="preserve">, the estimated </w:t>
      </w:r>
      <w:r>
        <w:rPr>
          <w:rFonts w:eastAsiaTheme="minorEastAsia"/>
          <w:lang w:eastAsia="zh-CN"/>
        </w:rPr>
        <w:t>probability</w:t>
      </w:r>
      <w:r>
        <w:rPr>
          <w:rFonts w:eastAsiaTheme="minorEastAsia" w:hint="eastAsia"/>
          <w:lang w:eastAsia="zh-CN"/>
        </w:rPr>
        <w:t xml:space="preserve"> of winning exactly </w:t>
      </w:r>
      <w:r>
        <w:rPr>
          <w:rFonts w:eastAsiaTheme="minorEastAsia"/>
          <w:lang w:eastAsia="zh-CN"/>
        </w:rPr>
        <w:t xml:space="preserve">$80 within 1000 sequential bets is 96.2%. </w:t>
      </w:r>
      <w:r w:rsidRPr="00B079FD">
        <w:rPr>
          <w:rFonts w:eastAsiaTheme="minorEastAsia"/>
          <w:lang w:eastAsia="zh-CN"/>
        </w:rPr>
        <w:t xml:space="preserve">This calculation involves counting the </w:t>
      </w:r>
      <w:r w:rsidRPr="00B079FD">
        <w:rPr>
          <w:rFonts w:eastAsiaTheme="minorEastAsia"/>
          <w:lang w:eastAsia="zh-CN"/>
        </w:rPr>
        <w:lastRenderedPageBreak/>
        <w:t>number of episodes</w:t>
      </w:r>
      <w:r w:rsidR="00D93222">
        <w:rPr>
          <w:rFonts w:eastAsiaTheme="minorEastAsia"/>
          <w:lang w:eastAsia="zh-CN"/>
        </w:rPr>
        <w:t xml:space="preserve"> (962)</w:t>
      </w:r>
      <w:r w:rsidRPr="00B079FD">
        <w:rPr>
          <w:rFonts w:eastAsiaTheme="minorEastAsia"/>
          <w:lang w:eastAsia="zh-CN"/>
        </w:rPr>
        <w:t xml:space="preserve"> that end with a winning balance of exactly $80 and dividing it by the total number of episodes (1,000). Since all </w:t>
      </w:r>
      <w:r w:rsidR="000B49D0">
        <w:rPr>
          <w:rFonts w:eastAsiaTheme="minorEastAsia"/>
          <w:lang w:eastAsia="zh-CN"/>
        </w:rPr>
        <w:t xml:space="preserve">962 </w:t>
      </w:r>
      <w:r w:rsidRPr="00B079FD">
        <w:rPr>
          <w:rFonts w:eastAsiaTheme="minorEastAsia"/>
          <w:lang w:eastAsia="zh-CN"/>
        </w:rPr>
        <w:t xml:space="preserve">episodes resulted in a winning balance of exactly $80, the probability is therefore </w:t>
      </w:r>
      <w:r w:rsidR="000B49D0">
        <w:rPr>
          <w:rFonts w:eastAsiaTheme="minorEastAsia"/>
          <w:lang w:eastAsia="zh-CN"/>
        </w:rPr>
        <w:t>96.2</w:t>
      </w:r>
      <w:r w:rsidRPr="00B079FD">
        <w:rPr>
          <w:rFonts w:eastAsiaTheme="minorEastAsia"/>
          <w:lang w:eastAsia="zh-CN"/>
        </w:rPr>
        <w:t>%.</w:t>
      </w:r>
      <w:r w:rsidR="000B49D0">
        <w:rPr>
          <w:rFonts w:eastAsiaTheme="minorEastAsia"/>
          <w:lang w:eastAsia="zh-CN"/>
        </w:rPr>
        <w:t xml:space="preserve"> </w:t>
      </w:r>
    </w:p>
    <w:p w14:paraId="04B775BB" w14:textId="77777777" w:rsidR="00C02E4F" w:rsidRDefault="00EF093A" w:rsidP="00577582">
      <w:pPr>
        <w:pStyle w:val="Heading2"/>
      </w:pPr>
      <w:r>
        <w:t>Question 5</w:t>
      </w:r>
    </w:p>
    <w:p w14:paraId="7D620FD8" w14:textId="7FF4AEB0" w:rsidR="001112FA" w:rsidRDefault="00C02E4F" w:rsidP="001F15E7">
      <w:r w:rsidRPr="00FD4B4D">
        <w:t>Based on the Experiment 1 results, the estimated expected value of winning after 1000 sequential bets is $</w:t>
      </w:r>
      <w:r>
        <w:t>67.23</w:t>
      </w:r>
      <w:r w:rsidR="00271B68">
        <w:t>2</w:t>
      </w:r>
      <w:r w:rsidRPr="00FD4B4D">
        <w:t xml:space="preserve">. The estimated expected value is calculated by multiplying each outcome's probability (in this case, 1/1000) by its value (each episode's outcome) and summing them. Therefore, the expected value is </w:t>
      </w:r>
      <w:r>
        <w:t xml:space="preserve">just a </w:t>
      </w:r>
      <w:r w:rsidRPr="00FD4B4D">
        <w:t>mean calculation</w:t>
      </w:r>
      <w:r w:rsidR="007F3955">
        <w:t xml:space="preserve"> for this experiment. We have</w:t>
      </w:r>
      <w:r w:rsidR="008D3E93">
        <w:t xml:space="preserve"> 962 </w:t>
      </w:r>
      <w:r w:rsidR="007F3955">
        <w:t>episodes</w:t>
      </w:r>
      <w:r w:rsidR="008D3E93">
        <w:t xml:space="preserve"> </w:t>
      </w:r>
      <w:r w:rsidR="007F3955">
        <w:t xml:space="preserve">that </w:t>
      </w:r>
      <w:r w:rsidR="008D3E93">
        <w:t xml:space="preserve">end with </w:t>
      </w:r>
      <w:r w:rsidR="00661407">
        <w:t>exactly $80</w:t>
      </w:r>
      <w:r w:rsidR="00B03B1E">
        <w:t xml:space="preserve">, </w:t>
      </w:r>
      <w:r w:rsidR="00FE5546">
        <w:t>38 episodes</w:t>
      </w:r>
      <w:r w:rsidR="00B03B1E">
        <w:t xml:space="preserve"> end with exactly -$256. </w:t>
      </w:r>
      <w:r w:rsidR="007F3955">
        <w:t xml:space="preserve">Therefore, </w:t>
      </w:r>
      <w:r w:rsidR="00B03B1E">
        <w:t xml:space="preserve">the </w:t>
      </w:r>
      <w:r w:rsidR="007F3955">
        <w:t>estimated</w:t>
      </w:r>
      <w:r w:rsidR="005222DD">
        <w:t xml:space="preserve"> </w:t>
      </w:r>
      <w:r w:rsidR="007F3955">
        <w:t>expected</w:t>
      </w:r>
      <w:r w:rsidR="005222DD">
        <w:t xml:space="preserve"> value equal </w:t>
      </w:r>
      <w:r w:rsidR="001112FA">
        <w:t>is</w:t>
      </w:r>
    </w:p>
    <w:p w14:paraId="088D0DAE" w14:textId="6B0E4D48" w:rsidR="001F15E7" w:rsidRDefault="001112FA" w:rsidP="001F15E7">
      <w:r>
        <w:t>E[X] =</w:t>
      </w:r>
      <w:r w:rsidR="005222DD">
        <w:t xml:space="preserve"> 80*962/1000 + </w:t>
      </w:r>
      <w:r w:rsidR="0011480E">
        <w:t>-256</w:t>
      </w:r>
      <w:r w:rsidR="005222DD">
        <w:t xml:space="preserve"> *</w:t>
      </w:r>
      <w:r w:rsidR="0011480E">
        <w:t xml:space="preserve"> 38/1000</w:t>
      </w:r>
      <w:r w:rsidR="008D3E93">
        <w:t xml:space="preserve"> </w:t>
      </w:r>
      <w:r w:rsidR="00271B68">
        <w:t>= 67.232.</w:t>
      </w:r>
    </w:p>
    <w:p w14:paraId="509C52D1" w14:textId="77777777" w:rsidR="0077478D" w:rsidRDefault="00577582" w:rsidP="0077478D">
      <w:pPr>
        <w:pStyle w:val="Heading2"/>
      </w:pPr>
      <w:r>
        <w:t xml:space="preserve"> </w:t>
      </w:r>
      <w:r w:rsidR="00C02E4F">
        <w:t xml:space="preserve">Question </w:t>
      </w:r>
      <w:r w:rsidR="00E43171">
        <w:t xml:space="preserve">Set </w:t>
      </w:r>
      <w:r w:rsidR="00C02E4F">
        <w:t>6</w:t>
      </w:r>
    </w:p>
    <w:p w14:paraId="26D1034C" w14:textId="4885AFB4" w:rsidR="0077478D" w:rsidRDefault="0077478D" w:rsidP="0077478D">
      <w:r>
        <w:t xml:space="preserve">In Experiment 2, The upper standard deviation line (mean + </w:t>
      </w:r>
      <w:proofErr w:type="spellStart"/>
      <w:r>
        <w:t>stddev</w:t>
      </w:r>
      <w:proofErr w:type="spellEnd"/>
      <w:r>
        <w:t xml:space="preserve">) and lower Standard deviation line (mean - </w:t>
      </w:r>
      <w:proofErr w:type="spellStart"/>
      <w:r>
        <w:t>stddev</w:t>
      </w:r>
      <w:proofErr w:type="spellEnd"/>
      <w:r>
        <w:t xml:space="preserve">) stabilize as the number of spin increase. The standard deviation converges to a value of 64.24, I review the last 100 standard deviations. As shown in figure 7, the standard deviation initially increases rapidly but </w:t>
      </w:r>
      <w:r w:rsidR="00476969">
        <w:t>stables</w:t>
      </w:r>
      <w:r>
        <w:t xml:space="preserve"> as the number of </w:t>
      </w:r>
      <w:r w:rsidR="0047024B">
        <w:t>spins</w:t>
      </w:r>
      <w:r>
        <w:t xml:space="preserve"> increases.</w:t>
      </w:r>
    </w:p>
    <w:p w14:paraId="3461CBB7" w14:textId="4936E15B" w:rsidR="0077478D" w:rsidRPr="0077478D" w:rsidRDefault="0077478D" w:rsidP="0077478D">
      <w:r>
        <w:t xml:space="preserve">The upper and lower standard deviation lines do not converge with each other as the number of sequential bets increases. With the play betting on black, with a win probability of 0.60, and setting a target win amount of $80 and a maximum loss of -$254, that would lead to approximately 60% of the winning amount will be $80, while about 40% of the winning amount will be -$254. This maintains </w:t>
      </w:r>
      <w:r w:rsidR="00E5381F">
        <w:t>a</w:t>
      </w:r>
      <w:r>
        <w:t xml:space="preserve"> stable distance between the upper and lower bounds, preventing them from converging to the mean. </w:t>
      </w:r>
    </w:p>
    <w:p w14:paraId="6ED88668" w14:textId="473B79A0" w:rsidR="0077478D" w:rsidRPr="0077478D" w:rsidRDefault="0077478D" w:rsidP="0077478D">
      <w:pPr>
        <w:pStyle w:val="Heading2"/>
      </w:pPr>
      <w:r>
        <w:t>Question 7</w:t>
      </w:r>
    </w:p>
    <w:p w14:paraId="5767AB0B" w14:textId="77777777" w:rsidR="00D54B49" w:rsidRDefault="0010243F" w:rsidP="00D54B49">
      <w:r>
        <w:t>The benefit using expected values when conducting experiment instead of simply using the result of one specific random episode:</w:t>
      </w:r>
    </w:p>
    <w:p w14:paraId="42885641" w14:textId="56BF9306" w:rsidR="00D54B49" w:rsidRDefault="00D54B49" w:rsidP="00D54B49">
      <w:r>
        <w:t xml:space="preserve">Perform comparison: </w:t>
      </w:r>
      <w:r w:rsidR="001E57AF">
        <w:t xml:space="preserve">We can look at many </w:t>
      </w:r>
      <w:r w:rsidR="006C29D6">
        <w:t>outcomes</w:t>
      </w:r>
      <w:r w:rsidR="001E57AF">
        <w:t xml:space="preserve"> with </w:t>
      </w:r>
      <w:r w:rsidR="00A94533">
        <w:t>expected</w:t>
      </w:r>
      <w:r w:rsidR="001E57AF">
        <w:t xml:space="preserve"> value, then we can evaluate different </w:t>
      </w:r>
      <w:r w:rsidR="008F17B5">
        <w:t>strategies</w:t>
      </w:r>
      <w:r w:rsidR="001E57AF">
        <w:t xml:space="preserve">. </w:t>
      </w:r>
    </w:p>
    <w:p w14:paraId="1ED88BDA" w14:textId="36313E16" w:rsidR="0010243F" w:rsidRDefault="008F17B5" w:rsidP="00997584">
      <w:r>
        <w:lastRenderedPageBreak/>
        <w:t>Improved</w:t>
      </w:r>
      <w:r w:rsidR="00997584">
        <w:t xml:space="preserve"> Accuracy: Expect value </w:t>
      </w:r>
      <w:r w:rsidR="006C29D6">
        <w:t>gives</w:t>
      </w:r>
      <w:r w:rsidR="00997584">
        <w:t xml:space="preserve"> us more accurate representation of </w:t>
      </w:r>
      <w:r>
        <w:t>probability</w:t>
      </w:r>
      <w:r w:rsidR="00997584">
        <w:t xml:space="preserve"> distribution. If we just </w:t>
      </w:r>
      <w:r w:rsidR="006C29D6">
        <w:t>use</w:t>
      </w:r>
      <w:r w:rsidR="00997584">
        <w:t xml:space="preserve"> episodes, the result will either $80 or -$256, so we could conclude </w:t>
      </w:r>
      <w:r w:rsidR="00452C49">
        <w:t>either</w:t>
      </w:r>
      <w:r>
        <w:t xml:space="preserve"> 100% of winning $80 and 100% losing $256 in </w:t>
      </w:r>
      <w:r w:rsidR="00452C49">
        <w:t>the long</w:t>
      </w:r>
      <w:r>
        <w:t xml:space="preserve"> run. </w:t>
      </w:r>
    </w:p>
    <w:p w14:paraId="66C75A6D" w14:textId="3BB91041" w:rsidR="008F17B5" w:rsidRPr="00C02E4F" w:rsidRDefault="008F17B5" w:rsidP="00997584">
      <w:r>
        <w:t xml:space="preserve">More information: Research can see patterns that </w:t>
      </w:r>
      <w:r w:rsidR="006C29D6">
        <w:t>do not</w:t>
      </w:r>
      <w:r>
        <w:t xml:space="preserve"> appear in one episode</w:t>
      </w:r>
      <w:r w:rsidR="00AF7FC8">
        <w:t xml:space="preserve">. </w:t>
      </w:r>
    </w:p>
    <w:p w14:paraId="5D20C745" w14:textId="14B8EC2C" w:rsidR="00417F0E" w:rsidRDefault="00E2023B" w:rsidP="00417F0E">
      <w:pPr>
        <w:pStyle w:val="Heading1"/>
      </w:pPr>
      <w:r>
        <w:t>Figures</w:t>
      </w:r>
    </w:p>
    <w:p w14:paraId="3C71EDD0" w14:textId="504476CB" w:rsidR="00577582" w:rsidRDefault="006C29D6" w:rsidP="00577582">
      <w:pPr>
        <w:spacing w:line="240" w:lineRule="auto"/>
        <w:jc w:val="center"/>
      </w:pPr>
      <w:r>
        <w:rPr>
          <w:noProof/>
          <w14:ligatures w14:val="none"/>
          <w14:numForm w14:val="default"/>
          <w14:numSpacing w14:val="default"/>
        </w:rPr>
        <w:drawing>
          <wp:inline distT="0" distB="0" distL="0" distR="0" wp14:anchorId="6D8E284E" wp14:editId="68F82349">
            <wp:extent cx="4462272" cy="3346704"/>
            <wp:effectExtent l="0" t="0" r="0" b="6350"/>
            <wp:docPr id="2041724533" name="Picture 1" descr="A graph of a graph showing different epis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24533" name="Picture 1" descr="A graph of a graph showing different episod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79BD2751" w14:textId="78FD0944" w:rsidR="00577582" w:rsidRDefault="00577582" w:rsidP="00577582">
      <w:pPr>
        <w:pStyle w:val="FigureCaption"/>
      </w:pPr>
      <w:r>
        <w:t>Experiment 1</w:t>
      </w:r>
      <w:r w:rsidR="0094420E">
        <w:t>:</w:t>
      </w:r>
      <w:r>
        <w:t xml:space="preserve"> 10 episodes</w:t>
      </w:r>
      <w:r w:rsidR="0094420E">
        <w:t xml:space="preserve">, </w:t>
      </w:r>
      <w:r w:rsidR="00341D1D">
        <w:t xml:space="preserve">and winning </w:t>
      </w:r>
      <w:r w:rsidR="00E83D11">
        <w:t>amount history</w:t>
      </w:r>
    </w:p>
    <w:p w14:paraId="689A37B3" w14:textId="77777777" w:rsidR="00577582" w:rsidRDefault="00577582" w:rsidP="00577582">
      <w:pPr>
        <w:pStyle w:val="FigureCaption"/>
        <w:numPr>
          <w:ilvl w:val="0"/>
          <w:numId w:val="0"/>
        </w:numPr>
        <w:ind w:left="1440"/>
      </w:pPr>
    </w:p>
    <w:p w14:paraId="7F57AFCE" w14:textId="77777777" w:rsidR="00577582" w:rsidRDefault="00577582" w:rsidP="00577582">
      <w:pPr>
        <w:pStyle w:val="FigureCaption"/>
        <w:numPr>
          <w:ilvl w:val="0"/>
          <w:numId w:val="0"/>
        </w:numPr>
      </w:pPr>
    </w:p>
    <w:p w14:paraId="6200739C" w14:textId="5075D8AD" w:rsidR="00577582" w:rsidRDefault="00452C49" w:rsidP="00577582">
      <w:pPr>
        <w:spacing w:line="240" w:lineRule="auto"/>
        <w:jc w:val="center"/>
      </w:pPr>
      <w:r>
        <w:rPr>
          <w:noProof/>
          <w14:ligatures w14:val="none"/>
          <w14:numForm w14:val="default"/>
          <w14:numSpacing w14:val="default"/>
        </w:rPr>
        <w:lastRenderedPageBreak/>
        <w:drawing>
          <wp:inline distT="0" distB="0" distL="0" distR="0" wp14:anchorId="54064C9F" wp14:editId="2B3B32B7">
            <wp:extent cx="4462272" cy="3346704"/>
            <wp:effectExtent l="0" t="0" r="0" b="6350"/>
            <wp:docPr id="27126846"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6846" name="Picture 2" descr="A graph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46601897" w14:textId="20FDCBFB" w:rsidR="00577582" w:rsidRDefault="00577582" w:rsidP="00577582">
      <w:pPr>
        <w:pStyle w:val="FigureCaption"/>
      </w:pPr>
      <w:r>
        <w:t xml:space="preserve"> Experiment 1</w:t>
      </w:r>
      <w:r w:rsidR="00452C49">
        <w:t>:</w:t>
      </w:r>
      <w:r>
        <w:t xml:space="preserve"> </w:t>
      </w:r>
      <w:r w:rsidR="00452C49">
        <w:t xml:space="preserve">1000 episodes, </w:t>
      </w:r>
      <w:r w:rsidR="00A84BE5">
        <w:t>means of the</w:t>
      </w:r>
      <w:r>
        <w:t xml:space="preserve"> winning </w:t>
      </w:r>
      <w:r w:rsidR="00A84BE5">
        <w:t>amount</w:t>
      </w:r>
      <w:r>
        <w:t xml:space="preserve"> with upper and lower bounds. </w:t>
      </w:r>
    </w:p>
    <w:p w14:paraId="6F9C286D" w14:textId="1B9659FA" w:rsidR="00577582" w:rsidRDefault="00C27C56" w:rsidP="00577582">
      <w:pPr>
        <w:spacing w:line="240" w:lineRule="auto"/>
        <w:jc w:val="center"/>
      </w:pPr>
      <w:r>
        <w:rPr>
          <w:noProof/>
          <w14:ligatures w14:val="none"/>
          <w14:numForm w14:val="default"/>
          <w14:numSpacing w14:val="default"/>
        </w:rPr>
        <w:drawing>
          <wp:inline distT="0" distB="0" distL="0" distR="0" wp14:anchorId="720697B8" wp14:editId="7B084711">
            <wp:extent cx="4462272" cy="3346704"/>
            <wp:effectExtent l="0" t="0" r="0" b="6350"/>
            <wp:docPr id="1758142889"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42889" name="Picture 4" descr="A graph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54C7DA0D" w14:textId="0C907549" w:rsidR="00577582" w:rsidRDefault="00577582" w:rsidP="00577582">
      <w:pPr>
        <w:pStyle w:val="FigureCaption"/>
      </w:pPr>
      <w:r>
        <w:t xml:space="preserve">Experiment 1, </w:t>
      </w:r>
      <w:r w:rsidR="00C27C56">
        <w:t xml:space="preserve">10000 episodes, </w:t>
      </w:r>
      <w:r>
        <w:t>median</w:t>
      </w:r>
      <w:r w:rsidR="007B288E">
        <w:t xml:space="preserve"> of winning </w:t>
      </w:r>
      <w:r w:rsidR="001C1DF4">
        <w:t>amount</w:t>
      </w:r>
      <w:r>
        <w:t xml:space="preserve"> with upper and lower bounds.</w:t>
      </w:r>
    </w:p>
    <w:p w14:paraId="58B2785B" w14:textId="6FC4EAA1" w:rsidR="00577582" w:rsidRDefault="001C1DF4" w:rsidP="00577582">
      <w:pPr>
        <w:spacing w:line="240" w:lineRule="auto"/>
        <w:jc w:val="center"/>
      </w:pPr>
      <w:r>
        <w:rPr>
          <w:noProof/>
          <w14:ligatures w14:val="none"/>
          <w14:numForm w14:val="default"/>
          <w14:numSpacing w14:val="default"/>
        </w:rPr>
        <w:lastRenderedPageBreak/>
        <w:drawing>
          <wp:inline distT="0" distB="0" distL="0" distR="0" wp14:anchorId="706A0517" wp14:editId="076647A7">
            <wp:extent cx="4462272" cy="3346704"/>
            <wp:effectExtent l="0" t="0" r="0" b="6350"/>
            <wp:docPr id="58859124" name="Picture 5"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124" name="Picture 5" descr="A graph with different colore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51C01DD0" w14:textId="70FBBB14" w:rsidR="00577582" w:rsidRDefault="001C1DF4" w:rsidP="00577582">
      <w:pPr>
        <w:pStyle w:val="FigureCaption"/>
        <w:ind w:firstLine="360"/>
      </w:pPr>
      <w:r w:rsidRPr="001C1DF4">
        <w:t xml:space="preserve">Experiment </w:t>
      </w:r>
      <w:r>
        <w:t>2</w:t>
      </w:r>
      <w:r w:rsidRPr="001C1DF4">
        <w:t>: 1000 episodes, means of the winning amount with upper and lower bounds</w:t>
      </w:r>
      <w:r w:rsidR="00577582">
        <w:t xml:space="preserve">. </w:t>
      </w:r>
    </w:p>
    <w:p w14:paraId="52449DD6" w14:textId="503C7BC2" w:rsidR="00577582" w:rsidRDefault="001C1DF4" w:rsidP="00577582">
      <w:pPr>
        <w:spacing w:line="240" w:lineRule="auto"/>
        <w:jc w:val="center"/>
      </w:pPr>
      <w:r>
        <w:rPr>
          <w:noProof/>
          <w14:ligatures w14:val="none"/>
          <w14:numForm w14:val="default"/>
          <w14:numSpacing w14:val="default"/>
        </w:rPr>
        <w:drawing>
          <wp:inline distT="0" distB="0" distL="0" distR="0" wp14:anchorId="3B649FF7" wp14:editId="46BD8DF5">
            <wp:extent cx="4462272" cy="3346704"/>
            <wp:effectExtent l="0" t="0" r="0" b="6350"/>
            <wp:docPr id="97768081" name="Picture 6"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8081" name="Picture 6" descr="A graph with a line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2D67FC73" w14:textId="19B563AA" w:rsidR="00577582" w:rsidRDefault="004F187E" w:rsidP="00577582">
      <w:pPr>
        <w:pStyle w:val="FigureCaption"/>
        <w:ind w:firstLine="360"/>
      </w:pPr>
      <w:r w:rsidRPr="001C1DF4">
        <w:t xml:space="preserve">Experiment </w:t>
      </w:r>
      <w:r>
        <w:t>2</w:t>
      </w:r>
      <w:r w:rsidRPr="001C1DF4">
        <w:t>: 1000 episodes, me</w:t>
      </w:r>
      <w:r>
        <w:t>dians</w:t>
      </w:r>
      <w:r w:rsidRPr="001C1DF4">
        <w:t xml:space="preserve"> of the winning amount with upper and lower bounds</w:t>
      </w:r>
      <w:r w:rsidR="00577582">
        <w:t xml:space="preserve">. </w:t>
      </w:r>
    </w:p>
    <w:p w14:paraId="094C9C3A" w14:textId="559B8624" w:rsidR="00577582" w:rsidRDefault="004F187E" w:rsidP="00577582">
      <w:pPr>
        <w:spacing w:line="240" w:lineRule="auto"/>
        <w:jc w:val="center"/>
      </w:pPr>
      <w:r>
        <w:rPr>
          <w:noProof/>
          <w14:ligatures w14:val="none"/>
          <w14:numForm w14:val="default"/>
          <w14:numSpacing w14:val="default"/>
        </w:rPr>
        <w:lastRenderedPageBreak/>
        <w:drawing>
          <wp:inline distT="0" distB="0" distL="0" distR="0" wp14:anchorId="4A760305" wp14:editId="60EE9C58">
            <wp:extent cx="4462272" cy="3346704"/>
            <wp:effectExtent l="0" t="0" r="0" b="6350"/>
            <wp:docPr id="1849695675"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95675" name="Picture 7" descr="A graph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5B120561" w14:textId="7AC7A027" w:rsidR="00577582" w:rsidRDefault="00577582" w:rsidP="00577582">
      <w:pPr>
        <w:pStyle w:val="FigureCaption"/>
        <w:ind w:firstLine="360"/>
      </w:pPr>
      <w:r>
        <w:t>Experiment 1, standard deviation of winnings</w:t>
      </w:r>
      <w:r w:rsidR="005C2290">
        <w:t xml:space="preserve"> </w:t>
      </w:r>
      <w:r w:rsidR="0047024B">
        <w:t>amounts</w:t>
      </w:r>
      <w:r>
        <w:t xml:space="preserve"> by number of spins.  </w:t>
      </w:r>
    </w:p>
    <w:p w14:paraId="5D654FCD" w14:textId="165C1792" w:rsidR="00577582" w:rsidRDefault="00CE05D9" w:rsidP="00577582">
      <w:pPr>
        <w:spacing w:line="240" w:lineRule="auto"/>
        <w:jc w:val="center"/>
      </w:pPr>
      <w:r>
        <w:rPr>
          <w:noProof/>
          <w14:ligatures w14:val="none"/>
          <w14:numForm w14:val="default"/>
          <w14:numSpacing w14:val="default"/>
        </w:rPr>
        <w:drawing>
          <wp:inline distT="0" distB="0" distL="0" distR="0" wp14:anchorId="6600EE17" wp14:editId="2F2DA2F6">
            <wp:extent cx="4462272" cy="3346704"/>
            <wp:effectExtent l="0" t="0" r="0" b="6350"/>
            <wp:docPr id="609409914" name="Picture 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09914" name="Picture 8" descr="A graph with a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62272" cy="3346704"/>
                    </a:xfrm>
                    <a:prstGeom prst="rect">
                      <a:avLst/>
                    </a:prstGeom>
                  </pic:spPr>
                </pic:pic>
              </a:graphicData>
            </a:graphic>
          </wp:inline>
        </w:drawing>
      </w:r>
    </w:p>
    <w:p w14:paraId="796145FE" w14:textId="669C3762" w:rsidR="00E2023B" w:rsidRPr="00E2023B" w:rsidRDefault="00577582" w:rsidP="00E2023B">
      <w:pPr>
        <w:pStyle w:val="FigureCaption"/>
        <w:ind w:firstLine="360"/>
      </w:pPr>
      <w:r>
        <w:t xml:space="preserve">Experiment 2, standard deviation of winnings </w:t>
      </w:r>
      <w:r w:rsidR="0047024B">
        <w:t>amounts</w:t>
      </w:r>
      <w:r w:rsidR="00CE05D9">
        <w:t xml:space="preserve"> by </w:t>
      </w:r>
      <w:r w:rsidR="00A1631A">
        <w:t>number of spin</w:t>
      </w:r>
      <w:r w:rsidR="00E66F15">
        <w:t>s</w:t>
      </w:r>
    </w:p>
    <w:sectPr w:rsidR="00E2023B" w:rsidRPr="00E2023B" w:rsidSect="00641ADD">
      <w:headerReference w:type="even" r:id="rId15"/>
      <w:headerReference w:type="default" r:id="rId16"/>
      <w:footerReference w:type="even" r:id="rId17"/>
      <w:footerReference w:type="default" r:id="rId18"/>
      <w:headerReference w:type="first" r:id="rId19"/>
      <w:footerReference w:type="first" r:id="rId20"/>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5D483" w14:textId="77777777" w:rsidR="006C09E0" w:rsidRDefault="006C09E0" w:rsidP="00126D77">
      <w:r>
        <w:separator/>
      </w:r>
    </w:p>
  </w:endnote>
  <w:endnote w:type="continuationSeparator" w:id="0">
    <w:p w14:paraId="114B4927" w14:textId="77777777" w:rsidR="006C09E0" w:rsidRDefault="006C09E0"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panose1 w:val="00000000000000000000"/>
    <w:charset w:val="00"/>
    <w:family w:val="roman"/>
    <w:notTrueType/>
    <w:pitch w:val="default"/>
  </w:font>
  <w:font w:name="Minion Pro">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950108"/>
      <w:docPartObj>
        <w:docPartGallery w:val="Page Numbers (Bottom of Page)"/>
        <w:docPartUnique/>
      </w:docPartObj>
    </w:sdtPr>
    <w:sdtContent>
      <w:p w14:paraId="3353AA7A" w14:textId="7B4D6E50"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0ADAE" w14:textId="77777777" w:rsidR="00641ADD" w:rsidRDefault="00641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936286"/>
      <w:docPartObj>
        <w:docPartGallery w:val="Page Numbers (Bottom of Page)"/>
        <w:docPartUnique/>
      </w:docPartObj>
    </w:sdtPr>
    <w:sdtContent>
      <w:p w14:paraId="1EE4DBC6" w14:textId="02C70B0F"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D8B6AE" w14:textId="77777777" w:rsidR="00641ADD" w:rsidRDefault="00641A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99D6" w14:textId="77777777" w:rsidR="00BC324F" w:rsidRDefault="00BC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2B1B2" w14:textId="77777777" w:rsidR="006C09E0" w:rsidRDefault="006C09E0" w:rsidP="0060186D">
      <w:pPr>
        <w:spacing w:after="0" w:line="110" w:lineRule="exact"/>
      </w:pPr>
    </w:p>
  </w:footnote>
  <w:footnote w:type="continuationSeparator" w:id="0">
    <w:p w14:paraId="20D58915" w14:textId="77777777" w:rsidR="006C09E0" w:rsidRPr="00BB7AEF" w:rsidRDefault="006C09E0" w:rsidP="00BB7AEF">
      <w:pPr>
        <w:spacing w:after="0" w:line="20" w:lineRule="exact"/>
        <w:rPr>
          <w:sz w:val="2"/>
        </w:rPr>
      </w:pPr>
    </w:p>
  </w:footnote>
  <w:footnote w:type="continuationNotice" w:id="1">
    <w:p w14:paraId="73D569ED" w14:textId="77777777" w:rsidR="006C09E0" w:rsidRPr="00AE67B5" w:rsidRDefault="006C09E0"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985600"/>
      <w:docPartObj>
        <w:docPartGallery w:val="Page Numbers (Top of Page)"/>
        <w:docPartUnique/>
      </w:docPartObj>
    </w:sdtPr>
    <w:sdtContent>
      <w:p w14:paraId="317A6B06" w14:textId="05D7D4F4" w:rsidR="0002420C" w:rsidRDefault="0002420C" w:rsidP="00B342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3BD6D" w14:textId="78C850AC" w:rsidR="006D3558" w:rsidRDefault="006D3558" w:rsidP="0002420C">
    <w:pPr>
      <w:pStyle w:val="Header"/>
      <w:ind w:right="360"/>
      <w:rPr>
        <w:rStyle w:val="PageNumber"/>
      </w:rPr>
    </w:pPr>
  </w:p>
  <w:p w14:paraId="4DC7869B" w14:textId="77777777" w:rsidR="006D3558" w:rsidRDefault="006D3558" w:rsidP="0012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6B99" w14:textId="77777777" w:rsidR="006D3558" w:rsidRDefault="006D3558" w:rsidP="0002420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FAEE" w14:textId="77777777" w:rsidR="00BC324F" w:rsidRDefault="00BC32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786"/>
    <w:multiLevelType w:val="hybridMultilevel"/>
    <w:tmpl w:val="1AB033A2"/>
    <w:lvl w:ilvl="0" w:tplc="75F252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A4E40"/>
    <w:multiLevelType w:val="multilevel"/>
    <w:tmpl w:val="05F03AE4"/>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17"/>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9E7A40"/>
    <w:multiLevelType w:val="multilevel"/>
    <w:tmpl w:val="7AFA580E"/>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17"/>
        </w:tabs>
        <w:ind w:left="0" w:firstLine="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2007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6A0C9E"/>
    <w:multiLevelType w:val="multilevel"/>
    <w:tmpl w:val="5B343F9A"/>
    <w:lvl w:ilvl="0">
      <w:start w:val="1"/>
      <w:numFmt w:val="decimal"/>
      <w:lvlText w:val="%1"/>
      <w:lvlJc w:val="left"/>
      <w:pPr>
        <w:tabs>
          <w:tab w:val="num" w:pos="20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2E55A5"/>
    <w:multiLevelType w:val="multilevel"/>
    <w:tmpl w:val="0B40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E6010"/>
    <w:multiLevelType w:val="multilevel"/>
    <w:tmpl w:val="1E7E3310"/>
    <w:lvl w:ilvl="0">
      <w:start w:val="1"/>
      <w:numFmt w:val="decimal"/>
      <w:lvlText w:val="%1"/>
      <w:lvlJc w:val="left"/>
      <w:pPr>
        <w:tabs>
          <w:tab w:val="num" w:pos="72"/>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9F537E"/>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24272837"/>
    <w:multiLevelType w:val="multilevel"/>
    <w:tmpl w:val="8460E436"/>
    <w:lvl w:ilvl="0">
      <w:start w:val="1"/>
      <w:numFmt w:val="decimal"/>
      <w:pStyle w:val="Heading1"/>
      <w:lvlText w:val="%1"/>
      <w:lvlJc w:val="left"/>
      <w:pPr>
        <w:tabs>
          <w:tab w:val="num" w:pos="202"/>
        </w:tabs>
        <w:ind w:left="0" w:firstLine="0"/>
      </w:pPr>
      <w:rPr>
        <w:rFonts w:hint="default"/>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A3308F"/>
    <w:multiLevelType w:val="multilevel"/>
    <w:tmpl w:val="02386D80"/>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78A19F8"/>
    <w:multiLevelType w:val="multilevel"/>
    <w:tmpl w:val="7CF8C968"/>
    <w:lvl w:ilvl="0">
      <w:start w:val="1"/>
      <w:numFmt w:val="decimal"/>
      <w:lvlText w:val="%1"/>
      <w:lvlJc w:val="left"/>
      <w:pPr>
        <w:tabs>
          <w:tab w:val="num" w:pos="202"/>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7C1574F"/>
    <w:multiLevelType w:val="multilevel"/>
    <w:tmpl w:val="C110FFDA"/>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7D42A6A"/>
    <w:multiLevelType w:val="hybridMultilevel"/>
    <w:tmpl w:val="AE94F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A4763"/>
    <w:multiLevelType w:val="multilevel"/>
    <w:tmpl w:val="02386D80"/>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E6B70FC"/>
    <w:multiLevelType w:val="hybridMultilevel"/>
    <w:tmpl w:val="D5885AEC"/>
    <w:lvl w:ilvl="0" w:tplc="28162B26">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B0254"/>
    <w:multiLevelType w:val="multilevel"/>
    <w:tmpl w:val="7826BC82"/>
    <w:lvl w:ilvl="0">
      <w:start w:val="1"/>
      <w:numFmt w:val="decimal"/>
      <w:lvlText w:val="%1"/>
      <w:lvlJc w:val="left"/>
      <w:pPr>
        <w:tabs>
          <w:tab w:val="num" w:pos="202"/>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2911A7D"/>
    <w:multiLevelType w:val="multilevel"/>
    <w:tmpl w:val="67F0CE12"/>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403"/>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B60082B"/>
    <w:multiLevelType w:val="multilevel"/>
    <w:tmpl w:val="93DC0582"/>
    <w:lvl w:ilvl="0">
      <w:start w:val="1"/>
      <w:numFmt w:val="decimal"/>
      <w:lvlText w:val="%1"/>
      <w:lvlJc w:val="left"/>
      <w:pPr>
        <w:tabs>
          <w:tab w:val="num" w:pos="144"/>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2B2C4B"/>
    <w:multiLevelType w:val="multilevel"/>
    <w:tmpl w:val="B09CDE22"/>
    <w:lvl w:ilvl="0">
      <w:start w:val="1"/>
      <w:numFmt w:val="decimal"/>
      <w:lvlText w:val="%1"/>
      <w:lvlJc w:val="left"/>
      <w:pPr>
        <w:tabs>
          <w:tab w:val="num" w:pos="245"/>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4937B5F"/>
    <w:multiLevelType w:val="multilevel"/>
    <w:tmpl w:val="F21CC1A0"/>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4BD4AC0"/>
    <w:multiLevelType w:val="multilevel"/>
    <w:tmpl w:val="1D4099D2"/>
    <w:lvl w:ilvl="0">
      <w:start w:val="1"/>
      <w:numFmt w:val="decimal"/>
      <w:lvlText w:val="%1"/>
      <w:lvlJc w:val="left"/>
      <w:pPr>
        <w:tabs>
          <w:tab w:val="num" w:pos="202"/>
        </w:tabs>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9E507DF"/>
    <w:multiLevelType w:val="hybridMultilevel"/>
    <w:tmpl w:val="76EE22EA"/>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F22AEC"/>
    <w:multiLevelType w:val="multilevel"/>
    <w:tmpl w:val="C47C47DE"/>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2323F7"/>
    <w:multiLevelType w:val="multilevel"/>
    <w:tmpl w:val="EBF6C670"/>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tabs>
          <w:tab w:val="num" w:pos="490"/>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8233C2"/>
    <w:multiLevelType w:val="multilevel"/>
    <w:tmpl w:val="B11E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3F447C"/>
    <w:multiLevelType w:val="multilevel"/>
    <w:tmpl w:val="13D66D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C56B98"/>
    <w:multiLevelType w:val="multilevel"/>
    <w:tmpl w:val="4624302A"/>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46"/>
        </w:tabs>
        <w:ind w:left="0" w:firstLine="0"/>
      </w:pPr>
      <w:rPr>
        <w:rFonts w:hint="default"/>
      </w:rPr>
    </w:lvl>
    <w:lvl w:ilvl="2">
      <w:start w:val="1"/>
      <w:numFmt w:val="decimal"/>
      <w:lvlText w:val="%1.%2.%3"/>
      <w:lvlJc w:val="left"/>
      <w:pPr>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FD54C2E"/>
    <w:multiLevelType w:val="hybridMultilevel"/>
    <w:tmpl w:val="8C226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247628"/>
    <w:multiLevelType w:val="multilevel"/>
    <w:tmpl w:val="82BA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369EF"/>
    <w:multiLevelType w:val="hybridMultilevel"/>
    <w:tmpl w:val="F5E84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9232DCA"/>
    <w:multiLevelType w:val="hybridMultilevel"/>
    <w:tmpl w:val="D5885AEC"/>
    <w:lvl w:ilvl="0" w:tplc="28162B26">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5D2178"/>
    <w:multiLevelType w:val="hybridMultilevel"/>
    <w:tmpl w:val="F442092E"/>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E52D52"/>
    <w:multiLevelType w:val="hybridMultilevel"/>
    <w:tmpl w:val="BB4A7902"/>
    <w:lvl w:ilvl="0" w:tplc="A3544780">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877CC6"/>
    <w:multiLevelType w:val="multilevel"/>
    <w:tmpl w:val="9216D1F4"/>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17"/>
        </w:tabs>
        <w:ind w:left="0" w:firstLine="0"/>
      </w:pPr>
      <w:rPr>
        <w:rFonts w:hint="default"/>
      </w:rPr>
    </w:lvl>
    <w:lvl w:ilvl="2">
      <w:start w:val="1"/>
      <w:numFmt w:val="decimal"/>
      <w:lvlText w:val="%1.%2.%3"/>
      <w:lvlJc w:val="left"/>
      <w:pPr>
        <w:tabs>
          <w:tab w:val="num" w:pos="490"/>
        </w:tabs>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A46337A"/>
    <w:multiLevelType w:val="hybridMultilevel"/>
    <w:tmpl w:val="714AC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554C99"/>
    <w:multiLevelType w:val="hybridMultilevel"/>
    <w:tmpl w:val="411E9F76"/>
    <w:lvl w:ilvl="0" w:tplc="780867E4">
      <w:start w:val="1"/>
      <w:numFmt w:val="bullet"/>
      <w:lvlText w:val="·"/>
      <w:lvlJc w:val="left"/>
      <w:pPr>
        <w:ind w:left="720" w:hanging="360"/>
      </w:pPr>
      <w:rPr>
        <w:rFonts w:ascii="Palatino Linotype" w:hAnsi="Palatino Linotype"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DF5434"/>
    <w:multiLevelType w:val="multilevel"/>
    <w:tmpl w:val="2A62436A"/>
    <w:lvl w:ilvl="0">
      <w:start w:val="1"/>
      <w:numFmt w:val="decimal"/>
      <w:lvlText w:val="Figure %1—"/>
      <w:lvlJc w:val="left"/>
      <w:pPr>
        <w:ind w:left="0" w:firstLine="1800"/>
      </w:pPr>
      <w:rPr>
        <w:rFonts w:hint="default"/>
        <w:b/>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2223214">
    <w:abstractNumId w:val="5"/>
  </w:num>
  <w:num w:numId="2" w16cid:durableId="1609580308">
    <w:abstractNumId w:val="30"/>
  </w:num>
  <w:num w:numId="3" w16cid:durableId="1557080710">
    <w:abstractNumId w:val="25"/>
  </w:num>
  <w:num w:numId="4" w16cid:durableId="20795915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1935497">
    <w:abstractNumId w:val="35"/>
  </w:num>
  <w:num w:numId="6" w16cid:durableId="225579291">
    <w:abstractNumId w:val="14"/>
  </w:num>
  <w:num w:numId="7" w16cid:durableId="175072412">
    <w:abstractNumId w:val="33"/>
  </w:num>
  <w:num w:numId="8" w16cid:durableId="1773626858">
    <w:abstractNumId w:val="7"/>
  </w:num>
  <w:num w:numId="9" w16cid:durableId="540170879">
    <w:abstractNumId w:val="34"/>
  </w:num>
  <w:num w:numId="10" w16cid:durableId="1821925709">
    <w:abstractNumId w:val="13"/>
  </w:num>
  <w:num w:numId="11" w16cid:durableId="488256647">
    <w:abstractNumId w:val="9"/>
  </w:num>
  <w:num w:numId="12" w16cid:durableId="832069298">
    <w:abstractNumId w:val="26"/>
  </w:num>
  <w:num w:numId="13" w16cid:durableId="423456867">
    <w:abstractNumId w:val="12"/>
  </w:num>
  <w:num w:numId="14" w16cid:durableId="1545829714">
    <w:abstractNumId w:val="29"/>
  </w:num>
  <w:num w:numId="15" w16cid:durableId="149752629">
    <w:abstractNumId w:val="37"/>
  </w:num>
  <w:num w:numId="16" w16cid:durableId="467747967">
    <w:abstractNumId w:val="35"/>
    <w:lvlOverride w:ilvl="0">
      <w:startOverride w:val="1"/>
    </w:lvlOverride>
  </w:num>
  <w:num w:numId="17" w16cid:durableId="610010104">
    <w:abstractNumId w:val="35"/>
    <w:lvlOverride w:ilvl="0">
      <w:startOverride w:val="1"/>
    </w:lvlOverride>
  </w:num>
  <w:num w:numId="18" w16cid:durableId="1900902598">
    <w:abstractNumId w:val="35"/>
    <w:lvlOverride w:ilvl="0">
      <w:startOverride w:val="1"/>
    </w:lvlOverride>
  </w:num>
  <w:num w:numId="19" w16cid:durableId="1403261225">
    <w:abstractNumId w:val="35"/>
    <w:lvlOverride w:ilvl="0">
      <w:startOverride w:val="1"/>
    </w:lvlOverride>
  </w:num>
  <w:num w:numId="20" w16cid:durableId="926111431">
    <w:abstractNumId w:val="35"/>
    <w:lvlOverride w:ilvl="0">
      <w:startOverride w:val="1"/>
    </w:lvlOverride>
  </w:num>
  <w:num w:numId="21" w16cid:durableId="2077044321">
    <w:abstractNumId w:val="35"/>
    <w:lvlOverride w:ilvl="0">
      <w:startOverride w:val="1"/>
    </w:lvlOverride>
  </w:num>
  <w:num w:numId="22" w16cid:durableId="423918207">
    <w:abstractNumId w:val="0"/>
  </w:num>
  <w:num w:numId="23" w16cid:durableId="1873877556">
    <w:abstractNumId w:val="27"/>
  </w:num>
  <w:num w:numId="24" w16cid:durableId="1746876069">
    <w:abstractNumId w:val="27"/>
    <w:lvlOverride w:ilvl="0">
      <w:startOverride w:val="1"/>
    </w:lvlOverride>
  </w:num>
  <w:num w:numId="25" w16cid:durableId="1064716562">
    <w:abstractNumId w:val="36"/>
  </w:num>
  <w:num w:numId="26" w16cid:durableId="882912670">
    <w:abstractNumId w:val="6"/>
  </w:num>
  <w:num w:numId="27" w16cid:durableId="302083746">
    <w:abstractNumId w:val="17"/>
  </w:num>
  <w:num w:numId="28" w16cid:durableId="2104837172">
    <w:abstractNumId w:val="18"/>
  </w:num>
  <w:num w:numId="29" w16cid:durableId="251471325">
    <w:abstractNumId w:val="4"/>
  </w:num>
  <w:num w:numId="30" w16cid:durableId="1746605593">
    <w:abstractNumId w:val="2"/>
  </w:num>
  <w:num w:numId="31" w16cid:durableId="1341734706">
    <w:abstractNumId w:val="11"/>
  </w:num>
  <w:num w:numId="32" w16cid:durableId="482743107">
    <w:abstractNumId w:val="15"/>
  </w:num>
  <w:num w:numId="33" w16cid:durableId="119763002">
    <w:abstractNumId w:val="1"/>
  </w:num>
  <w:num w:numId="34" w16cid:durableId="32267485">
    <w:abstractNumId w:val="16"/>
  </w:num>
  <w:num w:numId="35" w16cid:durableId="135605716">
    <w:abstractNumId w:val="20"/>
  </w:num>
  <w:num w:numId="36" w16cid:durableId="1412852540">
    <w:abstractNumId w:val="8"/>
  </w:num>
  <w:num w:numId="37" w16cid:durableId="608973276">
    <w:abstractNumId w:val="28"/>
  </w:num>
  <w:num w:numId="38" w16cid:durableId="539124261">
    <w:abstractNumId w:val="23"/>
  </w:num>
  <w:num w:numId="39" w16cid:durableId="2044674992">
    <w:abstractNumId w:val="22"/>
  </w:num>
  <w:num w:numId="40" w16cid:durableId="1153373665">
    <w:abstractNumId w:val="19"/>
  </w:num>
  <w:num w:numId="41" w16cid:durableId="1368532181">
    <w:abstractNumId w:val="10"/>
  </w:num>
  <w:num w:numId="42" w16cid:durableId="1426613520">
    <w:abstractNumId w:val="24"/>
  </w:num>
  <w:num w:numId="43" w16cid:durableId="2009482920">
    <w:abstractNumId w:val="38"/>
  </w:num>
  <w:num w:numId="44" w16cid:durableId="1407459965">
    <w:abstractNumId w:val="21"/>
  </w:num>
  <w:num w:numId="45" w16cid:durableId="1300379620">
    <w:abstractNumId w:val="39"/>
  </w:num>
  <w:num w:numId="46" w16cid:durableId="2107529441">
    <w:abstractNumId w:val="32"/>
  </w:num>
  <w:num w:numId="47" w16cid:durableId="1435401522">
    <w:abstractNumId w:val="3"/>
  </w:num>
  <w:num w:numId="48" w16cid:durableId="178548816">
    <w:abstractNumId w:val="21"/>
    <w:lvlOverride w:ilvl="0">
      <w:startOverride w:val="1"/>
    </w:lvlOverride>
  </w:num>
  <w:num w:numId="49" w16cid:durableId="12562044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321"/>
    <w:rsid w:val="000107FF"/>
    <w:rsid w:val="00010C58"/>
    <w:rsid w:val="000115A8"/>
    <w:rsid w:val="0001463D"/>
    <w:rsid w:val="00015661"/>
    <w:rsid w:val="0001758E"/>
    <w:rsid w:val="00020CE7"/>
    <w:rsid w:val="000227CF"/>
    <w:rsid w:val="0002420C"/>
    <w:rsid w:val="00030A1C"/>
    <w:rsid w:val="00030F47"/>
    <w:rsid w:val="00031ACE"/>
    <w:rsid w:val="00031E19"/>
    <w:rsid w:val="000326E2"/>
    <w:rsid w:val="000362D1"/>
    <w:rsid w:val="00036B1F"/>
    <w:rsid w:val="0004097D"/>
    <w:rsid w:val="00041409"/>
    <w:rsid w:val="000435DE"/>
    <w:rsid w:val="00043A15"/>
    <w:rsid w:val="00045282"/>
    <w:rsid w:val="0005101B"/>
    <w:rsid w:val="00051E4B"/>
    <w:rsid w:val="000525FA"/>
    <w:rsid w:val="00053A61"/>
    <w:rsid w:val="00054A10"/>
    <w:rsid w:val="000576D8"/>
    <w:rsid w:val="00060B34"/>
    <w:rsid w:val="00060DEA"/>
    <w:rsid w:val="000613DF"/>
    <w:rsid w:val="00062881"/>
    <w:rsid w:val="00064626"/>
    <w:rsid w:val="00071F4D"/>
    <w:rsid w:val="000733EC"/>
    <w:rsid w:val="000736BA"/>
    <w:rsid w:val="00073E84"/>
    <w:rsid w:val="0007537F"/>
    <w:rsid w:val="00077849"/>
    <w:rsid w:val="0008128F"/>
    <w:rsid w:val="00081E54"/>
    <w:rsid w:val="00082DC0"/>
    <w:rsid w:val="00084043"/>
    <w:rsid w:val="000842AF"/>
    <w:rsid w:val="0008560D"/>
    <w:rsid w:val="00091B87"/>
    <w:rsid w:val="00095D3A"/>
    <w:rsid w:val="00097482"/>
    <w:rsid w:val="000A01AF"/>
    <w:rsid w:val="000A418D"/>
    <w:rsid w:val="000A4411"/>
    <w:rsid w:val="000B1B4F"/>
    <w:rsid w:val="000B49D0"/>
    <w:rsid w:val="000B6003"/>
    <w:rsid w:val="000B6800"/>
    <w:rsid w:val="000C1B2E"/>
    <w:rsid w:val="000C1C64"/>
    <w:rsid w:val="000C3515"/>
    <w:rsid w:val="000C415F"/>
    <w:rsid w:val="000C4171"/>
    <w:rsid w:val="000C4384"/>
    <w:rsid w:val="000C486C"/>
    <w:rsid w:val="000C5000"/>
    <w:rsid w:val="000C5174"/>
    <w:rsid w:val="000D1C05"/>
    <w:rsid w:val="000D230A"/>
    <w:rsid w:val="000D24B3"/>
    <w:rsid w:val="000D6A8A"/>
    <w:rsid w:val="000E12A1"/>
    <w:rsid w:val="000E1BD8"/>
    <w:rsid w:val="000E2391"/>
    <w:rsid w:val="000E4B49"/>
    <w:rsid w:val="000F5ACE"/>
    <w:rsid w:val="000F6C8C"/>
    <w:rsid w:val="0010088C"/>
    <w:rsid w:val="0010243F"/>
    <w:rsid w:val="001026FF"/>
    <w:rsid w:val="00102BAF"/>
    <w:rsid w:val="00103A35"/>
    <w:rsid w:val="00106BC3"/>
    <w:rsid w:val="00106F38"/>
    <w:rsid w:val="001112FA"/>
    <w:rsid w:val="0011139F"/>
    <w:rsid w:val="0011480E"/>
    <w:rsid w:val="00117ECF"/>
    <w:rsid w:val="001226B8"/>
    <w:rsid w:val="001227A5"/>
    <w:rsid w:val="00124EC2"/>
    <w:rsid w:val="001254A3"/>
    <w:rsid w:val="001265C3"/>
    <w:rsid w:val="00126D77"/>
    <w:rsid w:val="001306AE"/>
    <w:rsid w:val="00132FF3"/>
    <w:rsid w:val="00135B1D"/>
    <w:rsid w:val="001366F3"/>
    <w:rsid w:val="001412BC"/>
    <w:rsid w:val="00141B95"/>
    <w:rsid w:val="001468F9"/>
    <w:rsid w:val="0014733E"/>
    <w:rsid w:val="00150453"/>
    <w:rsid w:val="001508F7"/>
    <w:rsid w:val="00150CFC"/>
    <w:rsid w:val="00151FB5"/>
    <w:rsid w:val="00155D9A"/>
    <w:rsid w:val="00156F11"/>
    <w:rsid w:val="001609D3"/>
    <w:rsid w:val="00160B76"/>
    <w:rsid w:val="00161673"/>
    <w:rsid w:val="00161EA6"/>
    <w:rsid w:val="001641AC"/>
    <w:rsid w:val="00164951"/>
    <w:rsid w:val="0016672B"/>
    <w:rsid w:val="00167085"/>
    <w:rsid w:val="0017086D"/>
    <w:rsid w:val="0017206B"/>
    <w:rsid w:val="00172F24"/>
    <w:rsid w:val="00173B0C"/>
    <w:rsid w:val="00173D74"/>
    <w:rsid w:val="00173F22"/>
    <w:rsid w:val="00175365"/>
    <w:rsid w:val="00176C48"/>
    <w:rsid w:val="00176FCE"/>
    <w:rsid w:val="00182071"/>
    <w:rsid w:val="0018382A"/>
    <w:rsid w:val="00184399"/>
    <w:rsid w:val="00184E25"/>
    <w:rsid w:val="0018749D"/>
    <w:rsid w:val="001879C8"/>
    <w:rsid w:val="00193F58"/>
    <w:rsid w:val="001942D7"/>
    <w:rsid w:val="00194787"/>
    <w:rsid w:val="00194D9C"/>
    <w:rsid w:val="00197543"/>
    <w:rsid w:val="001A0A71"/>
    <w:rsid w:val="001A10F2"/>
    <w:rsid w:val="001A1AB8"/>
    <w:rsid w:val="001A228E"/>
    <w:rsid w:val="001A4533"/>
    <w:rsid w:val="001A48DF"/>
    <w:rsid w:val="001A657B"/>
    <w:rsid w:val="001B415A"/>
    <w:rsid w:val="001B681E"/>
    <w:rsid w:val="001C00F6"/>
    <w:rsid w:val="001C1DF4"/>
    <w:rsid w:val="001C5252"/>
    <w:rsid w:val="001C52FB"/>
    <w:rsid w:val="001C60A6"/>
    <w:rsid w:val="001C733B"/>
    <w:rsid w:val="001C737D"/>
    <w:rsid w:val="001C7DFD"/>
    <w:rsid w:val="001C7E2A"/>
    <w:rsid w:val="001C7FA9"/>
    <w:rsid w:val="001D1359"/>
    <w:rsid w:val="001D2B7D"/>
    <w:rsid w:val="001D3F5A"/>
    <w:rsid w:val="001D7DCD"/>
    <w:rsid w:val="001E0F5D"/>
    <w:rsid w:val="001E21C6"/>
    <w:rsid w:val="001E265E"/>
    <w:rsid w:val="001E2A54"/>
    <w:rsid w:val="001E30C7"/>
    <w:rsid w:val="001E56D1"/>
    <w:rsid w:val="001E57AF"/>
    <w:rsid w:val="001E5E5E"/>
    <w:rsid w:val="001F07CB"/>
    <w:rsid w:val="001F1496"/>
    <w:rsid w:val="001F15E7"/>
    <w:rsid w:val="001F1E50"/>
    <w:rsid w:val="001F4393"/>
    <w:rsid w:val="001F4AFC"/>
    <w:rsid w:val="001F5005"/>
    <w:rsid w:val="001F5AFD"/>
    <w:rsid w:val="00203DBD"/>
    <w:rsid w:val="002052ED"/>
    <w:rsid w:val="00206ACA"/>
    <w:rsid w:val="00207F3D"/>
    <w:rsid w:val="002109C8"/>
    <w:rsid w:val="002132E3"/>
    <w:rsid w:val="002161A8"/>
    <w:rsid w:val="0022085A"/>
    <w:rsid w:val="00220C5E"/>
    <w:rsid w:val="00223D65"/>
    <w:rsid w:val="0022524E"/>
    <w:rsid w:val="00226450"/>
    <w:rsid w:val="0022738A"/>
    <w:rsid w:val="00227B52"/>
    <w:rsid w:val="002301E7"/>
    <w:rsid w:val="002336E1"/>
    <w:rsid w:val="00236BE1"/>
    <w:rsid w:val="00240597"/>
    <w:rsid w:val="0024142B"/>
    <w:rsid w:val="002418FE"/>
    <w:rsid w:val="002427D4"/>
    <w:rsid w:val="00244C89"/>
    <w:rsid w:val="00244DA3"/>
    <w:rsid w:val="002457CA"/>
    <w:rsid w:val="0025039F"/>
    <w:rsid w:val="00251DA6"/>
    <w:rsid w:val="00252CB8"/>
    <w:rsid w:val="002540F0"/>
    <w:rsid w:val="00257B56"/>
    <w:rsid w:val="00260A81"/>
    <w:rsid w:val="0026126F"/>
    <w:rsid w:val="00264DE5"/>
    <w:rsid w:val="002650F4"/>
    <w:rsid w:val="00266C96"/>
    <w:rsid w:val="00270834"/>
    <w:rsid w:val="0027188D"/>
    <w:rsid w:val="00271B68"/>
    <w:rsid w:val="00271FF2"/>
    <w:rsid w:val="00272991"/>
    <w:rsid w:val="00280650"/>
    <w:rsid w:val="00281FCB"/>
    <w:rsid w:val="002839B1"/>
    <w:rsid w:val="0028491E"/>
    <w:rsid w:val="00287386"/>
    <w:rsid w:val="00290E84"/>
    <w:rsid w:val="00293BC0"/>
    <w:rsid w:val="002940DB"/>
    <w:rsid w:val="002948EC"/>
    <w:rsid w:val="00294B37"/>
    <w:rsid w:val="0029645B"/>
    <w:rsid w:val="002A09D4"/>
    <w:rsid w:val="002A346E"/>
    <w:rsid w:val="002B0014"/>
    <w:rsid w:val="002B19FA"/>
    <w:rsid w:val="002B1C35"/>
    <w:rsid w:val="002B2730"/>
    <w:rsid w:val="002B63CA"/>
    <w:rsid w:val="002B64D6"/>
    <w:rsid w:val="002B7FCB"/>
    <w:rsid w:val="002C10B1"/>
    <w:rsid w:val="002C1730"/>
    <w:rsid w:val="002C231C"/>
    <w:rsid w:val="002C2EA0"/>
    <w:rsid w:val="002C34C5"/>
    <w:rsid w:val="002C37B8"/>
    <w:rsid w:val="002C6457"/>
    <w:rsid w:val="002D5B6B"/>
    <w:rsid w:val="002D71BC"/>
    <w:rsid w:val="002E09A5"/>
    <w:rsid w:val="002E20C6"/>
    <w:rsid w:val="002E3618"/>
    <w:rsid w:val="002E3F1B"/>
    <w:rsid w:val="002E47E0"/>
    <w:rsid w:val="002E486D"/>
    <w:rsid w:val="002E6FC9"/>
    <w:rsid w:val="002F4298"/>
    <w:rsid w:val="002F4366"/>
    <w:rsid w:val="002F5798"/>
    <w:rsid w:val="002F5D9D"/>
    <w:rsid w:val="002F7226"/>
    <w:rsid w:val="002F7302"/>
    <w:rsid w:val="002F7BA8"/>
    <w:rsid w:val="00301E06"/>
    <w:rsid w:val="00302B13"/>
    <w:rsid w:val="003031BB"/>
    <w:rsid w:val="00303253"/>
    <w:rsid w:val="00303B10"/>
    <w:rsid w:val="00303D72"/>
    <w:rsid w:val="003044BB"/>
    <w:rsid w:val="003061EB"/>
    <w:rsid w:val="0031149D"/>
    <w:rsid w:val="003125D2"/>
    <w:rsid w:val="00312B37"/>
    <w:rsid w:val="00314192"/>
    <w:rsid w:val="00314FD6"/>
    <w:rsid w:val="0031675A"/>
    <w:rsid w:val="00317D72"/>
    <w:rsid w:val="003208FB"/>
    <w:rsid w:val="00320984"/>
    <w:rsid w:val="003259C7"/>
    <w:rsid w:val="00326A4F"/>
    <w:rsid w:val="00327186"/>
    <w:rsid w:val="00327E57"/>
    <w:rsid w:val="00332735"/>
    <w:rsid w:val="00336323"/>
    <w:rsid w:val="00340B08"/>
    <w:rsid w:val="00341D1D"/>
    <w:rsid w:val="003436E2"/>
    <w:rsid w:val="0034653F"/>
    <w:rsid w:val="00351C5A"/>
    <w:rsid w:val="00353B50"/>
    <w:rsid w:val="00356F39"/>
    <w:rsid w:val="00360939"/>
    <w:rsid w:val="00361865"/>
    <w:rsid w:val="00361A3E"/>
    <w:rsid w:val="00366883"/>
    <w:rsid w:val="00366B2D"/>
    <w:rsid w:val="00370DCB"/>
    <w:rsid w:val="00370F79"/>
    <w:rsid w:val="0037189B"/>
    <w:rsid w:val="00373528"/>
    <w:rsid w:val="00373663"/>
    <w:rsid w:val="0037558A"/>
    <w:rsid w:val="00375FF8"/>
    <w:rsid w:val="0037691F"/>
    <w:rsid w:val="003825F5"/>
    <w:rsid w:val="00383338"/>
    <w:rsid w:val="00385D86"/>
    <w:rsid w:val="00390FA2"/>
    <w:rsid w:val="00394516"/>
    <w:rsid w:val="00394E3E"/>
    <w:rsid w:val="003961A6"/>
    <w:rsid w:val="003A3208"/>
    <w:rsid w:val="003A46EA"/>
    <w:rsid w:val="003A4970"/>
    <w:rsid w:val="003A62EB"/>
    <w:rsid w:val="003A7D06"/>
    <w:rsid w:val="003B0B8B"/>
    <w:rsid w:val="003B0DC1"/>
    <w:rsid w:val="003B4A52"/>
    <w:rsid w:val="003B5280"/>
    <w:rsid w:val="003B7F2C"/>
    <w:rsid w:val="003C2E77"/>
    <w:rsid w:val="003C3139"/>
    <w:rsid w:val="003C529A"/>
    <w:rsid w:val="003C7555"/>
    <w:rsid w:val="003D0ED4"/>
    <w:rsid w:val="003D14D0"/>
    <w:rsid w:val="003D2160"/>
    <w:rsid w:val="003D6955"/>
    <w:rsid w:val="003E098F"/>
    <w:rsid w:val="003E21C6"/>
    <w:rsid w:val="003E5B50"/>
    <w:rsid w:val="003E687F"/>
    <w:rsid w:val="003E7050"/>
    <w:rsid w:val="003F106D"/>
    <w:rsid w:val="003F7B55"/>
    <w:rsid w:val="003F7B8C"/>
    <w:rsid w:val="004013F6"/>
    <w:rsid w:val="004027C6"/>
    <w:rsid w:val="00407341"/>
    <w:rsid w:val="004075D5"/>
    <w:rsid w:val="004078D4"/>
    <w:rsid w:val="004132B8"/>
    <w:rsid w:val="0041391B"/>
    <w:rsid w:val="004156C8"/>
    <w:rsid w:val="004175F4"/>
    <w:rsid w:val="00417F0E"/>
    <w:rsid w:val="00422A19"/>
    <w:rsid w:val="00422BCE"/>
    <w:rsid w:val="00422C2B"/>
    <w:rsid w:val="004248B1"/>
    <w:rsid w:val="00425832"/>
    <w:rsid w:val="00425FB1"/>
    <w:rsid w:val="00426676"/>
    <w:rsid w:val="00427D41"/>
    <w:rsid w:val="0043014A"/>
    <w:rsid w:val="0043030F"/>
    <w:rsid w:val="0043107E"/>
    <w:rsid w:val="004312E4"/>
    <w:rsid w:val="004333AF"/>
    <w:rsid w:val="0043482A"/>
    <w:rsid w:val="00443D14"/>
    <w:rsid w:val="00445D50"/>
    <w:rsid w:val="00447E51"/>
    <w:rsid w:val="00450874"/>
    <w:rsid w:val="004508B1"/>
    <w:rsid w:val="00451B4A"/>
    <w:rsid w:val="00452C49"/>
    <w:rsid w:val="004534BC"/>
    <w:rsid w:val="0045390F"/>
    <w:rsid w:val="0045755B"/>
    <w:rsid w:val="00460174"/>
    <w:rsid w:val="00460451"/>
    <w:rsid w:val="00463D6D"/>
    <w:rsid w:val="00464875"/>
    <w:rsid w:val="00464893"/>
    <w:rsid w:val="00466883"/>
    <w:rsid w:val="004676C6"/>
    <w:rsid w:val="0047024B"/>
    <w:rsid w:val="00470D9A"/>
    <w:rsid w:val="0047173B"/>
    <w:rsid w:val="00472536"/>
    <w:rsid w:val="004757F8"/>
    <w:rsid w:val="00476969"/>
    <w:rsid w:val="004771C4"/>
    <w:rsid w:val="004828E3"/>
    <w:rsid w:val="004838FC"/>
    <w:rsid w:val="004841EC"/>
    <w:rsid w:val="00485C97"/>
    <w:rsid w:val="00486FE7"/>
    <w:rsid w:val="00491C67"/>
    <w:rsid w:val="00492688"/>
    <w:rsid w:val="004939A8"/>
    <w:rsid w:val="00493F27"/>
    <w:rsid w:val="004948E5"/>
    <w:rsid w:val="00495608"/>
    <w:rsid w:val="004A11B2"/>
    <w:rsid w:val="004A25C9"/>
    <w:rsid w:val="004A3E87"/>
    <w:rsid w:val="004A4141"/>
    <w:rsid w:val="004A49BA"/>
    <w:rsid w:val="004A639B"/>
    <w:rsid w:val="004B0181"/>
    <w:rsid w:val="004B1B29"/>
    <w:rsid w:val="004B2D19"/>
    <w:rsid w:val="004B4129"/>
    <w:rsid w:val="004B624B"/>
    <w:rsid w:val="004B75CF"/>
    <w:rsid w:val="004C001B"/>
    <w:rsid w:val="004C1B5D"/>
    <w:rsid w:val="004C2D98"/>
    <w:rsid w:val="004C548E"/>
    <w:rsid w:val="004C7019"/>
    <w:rsid w:val="004E2354"/>
    <w:rsid w:val="004E725D"/>
    <w:rsid w:val="004F03AB"/>
    <w:rsid w:val="004F0C8B"/>
    <w:rsid w:val="004F187E"/>
    <w:rsid w:val="004F2849"/>
    <w:rsid w:val="004F59AE"/>
    <w:rsid w:val="004F6A63"/>
    <w:rsid w:val="005003DB"/>
    <w:rsid w:val="00500977"/>
    <w:rsid w:val="0050283F"/>
    <w:rsid w:val="00503639"/>
    <w:rsid w:val="00504524"/>
    <w:rsid w:val="00505A7B"/>
    <w:rsid w:val="0050660D"/>
    <w:rsid w:val="005075D1"/>
    <w:rsid w:val="00507A8F"/>
    <w:rsid w:val="00510963"/>
    <w:rsid w:val="00510B25"/>
    <w:rsid w:val="00511091"/>
    <w:rsid w:val="00512A74"/>
    <w:rsid w:val="0051349A"/>
    <w:rsid w:val="00513F4E"/>
    <w:rsid w:val="00515652"/>
    <w:rsid w:val="00520730"/>
    <w:rsid w:val="0052077A"/>
    <w:rsid w:val="00520E03"/>
    <w:rsid w:val="005222DD"/>
    <w:rsid w:val="005253BF"/>
    <w:rsid w:val="005256AD"/>
    <w:rsid w:val="005256E3"/>
    <w:rsid w:val="005258D7"/>
    <w:rsid w:val="00525B65"/>
    <w:rsid w:val="00527078"/>
    <w:rsid w:val="005304FB"/>
    <w:rsid w:val="00531346"/>
    <w:rsid w:val="00531C40"/>
    <w:rsid w:val="0053288B"/>
    <w:rsid w:val="0053291D"/>
    <w:rsid w:val="005332DA"/>
    <w:rsid w:val="005348EB"/>
    <w:rsid w:val="005351A8"/>
    <w:rsid w:val="005367FA"/>
    <w:rsid w:val="005369E2"/>
    <w:rsid w:val="00536D71"/>
    <w:rsid w:val="00537B35"/>
    <w:rsid w:val="0054029E"/>
    <w:rsid w:val="005436CB"/>
    <w:rsid w:val="00544939"/>
    <w:rsid w:val="005452ED"/>
    <w:rsid w:val="00547E40"/>
    <w:rsid w:val="0055158D"/>
    <w:rsid w:val="0055510F"/>
    <w:rsid w:val="005568AA"/>
    <w:rsid w:val="00556A31"/>
    <w:rsid w:val="005571FA"/>
    <w:rsid w:val="00557EB2"/>
    <w:rsid w:val="00560E4C"/>
    <w:rsid w:val="00560FE2"/>
    <w:rsid w:val="00564E59"/>
    <w:rsid w:val="00565733"/>
    <w:rsid w:val="00570022"/>
    <w:rsid w:val="005704B7"/>
    <w:rsid w:val="005710B4"/>
    <w:rsid w:val="00571AF4"/>
    <w:rsid w:val="00572228"/>
    <w:rsid w:val="00572C26"/>
    <w:rsid w:val="00573057"/>
    <w:rsid w:val="00574BFB"/>
    <w:rsid w:val="00575049"/>
    <w:rsid w:val="00577582"/>
    <w:rsid w:val="0058014E"/>
    <w:rsid w:val="00580D8A"/>
    <w:rsid w:val="00582118"/>
    <w:rsid w:val="005838F8"/>
    <w:rsid w:val="00585205"/>
    <w:rsid w:val="005946D4"/>
    <w:rsid w:val="00594F1A"/>
    <w:rsid w:val="0059530D"/>
    <w:rsid w:val="005961B9"/>
    <w:rsid w:val="00597142"/>
    <w:rsid w:val="005A3AD9"/>
    <w:rsid w:val="005A67C5"/>
    <w:rsid w:val="005A757A"/>
    <w:rsid w:val="005B0A9F"/>
    <w:rsid w:val="005B7109"/>
    <w:rsid w:val="005B7313"/>
    <w:rsid w:val="005B77CF"/>
    <w:rsid w:val="005C15AC"/>
    <w:rsid w:val="005C20EF"/>
    <w:rsid w:val="005C2290"/>
    <w:rsid w:val="005C277F"/>
    <w:rsid w:val="005C35A0"/>
    <w:rsid w:val="005C44D9"/>
    <w:rsid w:val="005C5309"/>
    <w:rsid w:val="005C5B9C"/>
    <w:rsid w:val="005C7195"/>
    <w:rsid w:val="005C7986"/>
    <w:rsid w:val="005D2A31"/>
    <w:rsid w:val="005D618E"/>
    <w:rsid w:val="005E41E0"/>
    <w:rsid w:val="005E7273"/>
    <w:rsid w:val="005F10CA"/>
    <w:rsid w:val="005F44C5"/>
    <w:rsid w:val="005F592D"/>
    <w:rsid w:val="0060098C"/>
    <w:rsid w:val="00600B2A"/>
    <w:rsid w:val="0060186D"/>
    <w:rsid w:val="00601AF3"/>
    <w:rsid w:val="00603367"/>
    <w:rsid w:val="006038FC"/>
    <w:rsid w:val="0060451B"/>
    <w:rsid w:val="00604BAA"/>
    <w:rsid w:val="0060759C"/>
    <w:rsid w:val="006078B1"/>
    <w:rsid w:val="00610FD9"/>
    <w:rsid w:val="00611EDA"/>
    <w:rsid w:val="00613F6B"/>
    <w:rsid w:val="006141D4"/>
    <w:rsid w:val="00617E73"/>
    <w:rsid w:val="0062248D"/>
    <w:rsid w:val="006239DF"/>
    <w:rsid w:val="00623CC4"/>
    <w:rsid w:val="0062657D"/>
    <w:rsid w:val="00627A0B"/>
    <w:rsid w:val="00630376"/>
    <w:rsid w:val="00631C61"/>
    <w:rsid w:val="00633795"/>
    <w:rsid w:val="00633EBC"/>
    <w:rsid w:val="00633FF5"/>
    <w:rsid w:val="00635310"/>
    <w:rsid w:val="006403FC"/>
    <w:rsid w:val="00641ADD"/>
    <w:rsid w:val="00645E4C"/>
    <w:rsid w:val="00647F1D"/>
    <w:rsid w:val="0065221C"/>
    <w:rsid w:val="00652FE8"/>
    <w:rsid w:val="006542D6"/>
    <w:rsid w:val="006544CA"/>
    <w:rsid w:val="00656180"/>
    <w:rsid w:val="00656EF8"/>
    <w:rsid w:val="00661407"/>
    <w:rsid w:val="00661942"/>
    <w:rsid w:val="00661E5A"/>
    <w:rsid w:val="00663701"/>
    <w:rsid w:val="006650DC"/>
    <w:rsid w:val="006666B5"/>
    <w:rsid w:val="00670915"/>
    <w:rsid w:val="00671B18"/>
    <w:rsid w:val="00672DA0"/>
    <w:rsid w:val="0067327C"/>
    <w:rsid w:val="00674519"/>
    <w:rsid w:val="00674DBB"/>
    <w:rsid w:val="00676055"/>
    <w:rsid w:val="00681B94"/>
    <w:rsid w:val="006833E5"/>
    <w:rsid w:val="00684943"/>
    <w:rsid w:val="006854EC"/>
    <w:rsid w:val="00685DB6"/>
    <w:rsid w:val="0068600F"/>
    <w:rsid w:val="006878DF"/>
    <w:rsid w:val="006902CD"/>
    <w:rsid w:val="00691849"/>
    <w:rsid w:val="00693217"/>
    <w:rsid w:val="0069392F"/>
    <w:rsid w:val="006A0907"/>
    <w:rsid w:val="006A3962"/>
    <w:rsid w:val="006A46B2"/>
    <w:rsid w:val="006A4963"/>
    <w:rsid w:val="006A5CC2"/>
    <w:rsid w:val="006A79F5"/>
    <w:rsid w:val="006B469E"/>
    <w:rsid w:val="006B49C0"/>
    <w:rsid w:val="006B617C"/>
    <w:rsid w:val="006B7398"/>
    <w:rsid w:val="006B7CA6"/>
    <w:rsid w:val="006C0765"/>
    <w:rsid w:val="006C09E0"/>
    <w:rsid w:val="006C1FEE"/>
    <w:rsid w:val="006C29D6"/>
    <w:rsid w:val="006C500F"/>
    <w:rsid w:val="006D2120"/>
    <w:rsid w:val="006D3558"/>
    <w:rsid w:val="006D5331"/>
    <w:rsid w:val="006D6EA5"/>
    <w:rsid w:val="006D75BB"/>
    <w:rsid w:val="006D7E6A"/>
    <w:rsid w:val="006E2CDA"/>
    <w:rsid w:val="006E6FF9"/>
    <w:rsid w:val="006E742D"/>
    <w:rsid w:val="006F6F00"/>
    <w:rsid w:val="007008BF"/>
    <w:rsid w:val="00703884"/>
    <w:rsid w:val="0070506F"/>
    <w:rsid w:val="007056C2"/>
    <w:rsid w:val="0070617C"/>
    <w:rsid w:val="007070F0"/>
    <w:rsid w:val="007154B3"/>
    <w:rsid w:val="00716A64"/>
    <w:rsid w:val="0071719B"/>
    <w:rsid w:val="007173A1"/>
    <w:rsid w:val="00722529"/>
    <w:rsid w:val="00723076"/>
    <w:rsid w:val="00723246"/>
    <w:rsid w:val="00723B25"/>
    <w:rsid w:val="00724411"/>
    <w:rsid w:val="0072729F"/>
    <w:rsid w:val="00727D87"/>
    <w:rsid w:val="007338C9"/>
    <w:rsid w:val="007361B1"/>
    <w:rsid w:val="007457C2"/>
    <w:rsid w:val="007462DF"/>
    <w:rsid w:val="007470A2"/>
    <w:rsid w:val="0074738A"/>
    <w:rsid w:val="007533CE"/>
    <w:rsid w:val="00753C68"/>
    <w:rsid w:val="007544C3"/>
    <w:rsid w:val="00755175"/>
    <w:rsid w:val="00757391"/>
    <w:rsid w:val="00762612"/>
    <w:rsid w:val="00762B76"/>
    <w:rsid w:val="00763478"/>
    <w:rsid w:val="007640DD"/>
    <w:rsid w:val="00764914"/>
    <w:rsid w:val="00764E0F"/>
    <w:rsid w:val="00766C59"/>
    <w:rsid w:val="007672CC"/>
    <w:rsid w:val="0077178C"/>
    <w:rsid w:val="0077229B"/>
    <w:rsid w:val="00773A55"/>
    <w:rsid w:val="0077478D"/>
    <w:rsid w:val="007776CD"/>
    <w:rsid w:val="0078111A"/>
    <w:rsid w:val="00783A6E"/>
    <w:rsid w:val="00784B78"/>
    <w:rsid w:val="00786AA8"/>
    <w:rsid w:val="007878D4"/>
    <w:rsid w:val="007A092D"/>
    <w:rsid w:val="007A3CCE"/>
    <w:rsid w:val="007A4B7C"/>
    <w:rsid w:val="007A6738"/>
    <w:rsid w:val="007A6994"/>
    <w:rsid w:val="007A6F58"/>
    <w:rsid w:val="007A71BC"/>
    <w:rsid w:val="007B097F"/>
    <w:rsid w:val="007B0FC8"/>
    <w:rsid w:val="007B18A8"/>
    <w:rsid w:val="007B288E"/>
    <w:rsid w:val="007B3252"/>
    <w:rsid w:val="007B3E56"/>
    <w:rsid w:val="007B5876"/>
    <w:rsid w:val="007B6574"/>
    <w:rsid w:val="007B6B47"/>
    <w:rsid w:val="007C2231"/>
    <w:rsid w:val="007C22CE"/>
    <w:rsid w:val="007C3FE3"/>
    <w:rsid w:val="007C586D"/>
    <w:rsid w:val="007C5EC0"/>
    <w:rsid w:val="007C7506"/>
    <w:rsid w:val="007D1EA5"/>
    <w:rsid w:val="007D3E28"/>
    <w:rsid w:val="007D51C2"/>
    <w:rsid w:val="007D5DB3"/>
    <w:rsid w:val="007D6D53"/>
    <w:rsid w:val="007D764A"/>
    <w:rsid w:val="007E1810"/>
    <w:rsid w:val="007E2327"/>
    <w:rsid w:val="007F3955"/>
    <w:rsid w:val="007F4A49"/>
    <w:rsid w:val="007F6D17"/>
    <w:rsid w:val="007F6F9E"/>
    <w:rsid w:val="00805D71"/>
    <w:rsid w:val="0080655F"/>
    <w:rsid w:val="008065ED"/>
    <w:rsid w:val="008079BE"/>
    <w:rsid w:val="00810B8E"/>
    <w:rsid w:val="008115D6"/>
    <w:rsid w:val="00812DD6"/>
    <w:rsid w:val="00813FA9"/>
    <w:rsid w:val="00814B73"/>
    <w:rsid w:val="00815D50"/>
    <w:rsid w:val="008160F6"/>
    <w:rsid w:val="00817430"/>
    <w:rsid w:val="00820355"/>
    <w:rsid w:val="00820DB1"/>
    <w:rsid w:val="00822CA9"/>
    <w:rsid w:val="00823FFC"/>
    <w:rsid w:val="00824049"/>
    <w:rsid w:val="00824159"/>
    <w:rsid w:val="00824C1A"/>
    <w:rsid w:val="008258A5"/>
    <w:rsid w:val="008259A9"/>
    <w:rsid w:val="008279E3"/>
    <w:rsid w:val="0083055C"/>
    <w:rsid w:val="00831C5D"/>
    <w:rsid w:val="00832B1C"/>
    <w:rsid w:val="00833BFD"/>
    <w:rsid w:val="00841265"/>
    <w:rsid w:val="00841816"/>
    <w:rsid w:val="00843C57"/>
    <w:rsid w:val="008473FD"/>
    <w:rsid w:val="00847761"/>
    <w:rsid w:val="00851223"/>
    <w:rsid w:val="00853775"/>
    <w:rsid w:val="0085378C"/>
    <w:rsid w:val="00853C73"/>
    <w:rsid w:val="00854A8E"/>
    <w:rsid w:val="008557EA"/>
    <w:rsid w:val="00856868"/>
    <w:rsid w:val="008568A3"/>
    <w:rsid w:val="00856FD8"/>
    <w:rsid w:val="00860227"/>
    <w:rsid w:val="00860A57"/>
    <w:rsid w:val="00865103"/>
    <w:rsid w:val="008673FB"/>
    <w:rsid w:val="008729F9"/>
    <w:rsid w:val="0087363A"/>
    <w:rsid w:val="00873D13"/>
    <w:rsid w:val="0088014F"/>
    <w:rsid w:val="00880F0A"/>
    <w:rsid w:val="00881D0B"/>
    <w:rsid w:val="00882604"/>
    <w:rsid w:val="008839E3"/>
    <w:rsid w:val="00884E73"/>
    <w:rsid w:val="008864B6"/>
    <w:rsid w:val="008878F4"/>
    <w:rsid w:val="0089007B"/>
    <w:rsid w:val="008965FE"/>
    <w:rsid w:val="008A08BD"/>
    <w:rsid w:val="008A1860"/>
    <w:rsid w:val="008A2DCF"/>
    <w:rsid w:val="008A31EE"/>
    <w:rsid w:val="008A7193"/>
    <w:rsid w:val="008A7209"/>
    <w:rsid w:val="008B1116"/>
    <w:rsid w:val="008B117D"/>
    <w:rsid w:val="008B26C9"/>
    <w:rsid w:val="008B54EB"/>
    <w:rsid w:val="008B6431"/>
    <w:rsid w:val="008B75BB"/>
    <w:rsid w:val="008C0EA3"/>
    <w:rsid w:val="008C10D9"/>
    <w:rsid w:val="008D0BD4"/>
    <w:rsid w:val="008D1678"/>
    <w:rsid w:val="008D2D0A"/>
    <w:rsid w:val="008D3E93"/>
    <w:rsid w:val="008D4A94"/>
    <w:rsid w:val="008D4AC1"/>
    <w:rsid w:val="008D4C91"/>
    <w:rsid w:val="008D516F"/>
    <w:rsid w:val="008D529D"/>
    <w:rsid w:val="008D5F44"/>
    <w:rsid w:val="008D724C"/>
    <w:rsid w:val="008E10D4"/>
    <w:rsid w:val="008E6076"/>
    <w:rsid w:val="008E60B3"/>
    <w:rsid w:val="008E6C35"/>
    <w:rsid w:val="008E72DC"/>
    <w:rsid w:val="008E7428"/>
    <w:rsid w:val="008F17B5"/>
    <w:rsid w:val="008F21AF"/>
    <w:rsid w:val="008F39A4"/>
    <w:rsid w:val="008F49F9"/>
    <w:rsid w:val="008F5E34"/>
    <w:rsid w:val="008F5F83"/>
    <w:rsid w:val="00900DF3"/>
    <w:rsid w:val="0090201E"/>
    <w:rsid w:val="009023D1"/>
    <w:rsid w:val="00902573"/>
    <w:rsid w:val="00902FC4"/>
    <w:rsid w:val="00905E9C"/>
    <w:rsid w:val="00905F28"/>
    <w:rsid w:val="00907467"/>
    <w:rsid w:val="00916A66"/>
    <w:rsid w:val="009239B2"/>
    <w:rsid w:val="00925331"/>
    <w:rsid w:val="00927C2B"/>
    <w:rsid w:val="009322EE"/>
    <w:rsid w:val="00941BF5"/>
    <w:rsid w:val="009431E6"/>
    <w:rsid w:val="0094420E"/>
    <w:rsid w:val="00947290"/>
    <w:rsid w:val="009476F0"/>
    <w:rsid w:val="0095024D"/>
    <w:rsid w:val="009511D6"/>
    <w:rsid w:val="00951C77"/>
    <w:rsid w:val="009540A3"/>
    <w:rsid w:val="009541AA"/>
    <w:rsid w:val="00954421"/>
    <w:rsid w:val="00956BD3"/>
    <w:rsid w:val="00957B31"/>
    <w:rsid w:val="00957DA4"/>
    <w:rsid w:val="00957FDD"/>
    <w:rsid w:val="00960205"/>
    <w:rsid w:val="0096250C"/>
    <w:rsid w:val="00962A9F"/>
    <w:rsid w:val="00964083"/>
    <w:rsid w:val="009703B6"/>
    <w:rsid w:val="00971F12"/>
    <w:rsid w:val="009728AD"/>
    <w:rsid w:val="0097462D"/>
    <w:rsid w:val="009747B0"/>
    <w:rsid w:val="00975C05"/>
    <w:rsid w:val="009766B9"/>
    <w:rsid w:val="009827C3"/>
    <w:rsid w:val="009832DD"/>
    <w:rsid w:val="00984092"/>
    <w:rsid w:val="0099108D"/>
    <w:rsid w:val="00993B55"/>
    <w:rsid w:val="00994583"/>
    <w:rsid w:val="009947FE"/>
    <w:rsid w:val="00994B2F"/>
    <w:rsid w:val="00997584"/>
    <w:rsid w:val="009A04CA"/>
    <w:rsid w:val="009A0588"/>
    <w:rsid w:val="009A2E02"/>
    <w:rsid w:val="009A3B1C"/>
    <w:rsid w:val="009A5B14"/>
    <w:rsid w:val="009A7BEC"/>
    <w:rsid w:val="009B0151"/>
    <w:rsid w:val="009B1CB0"/>
    <w:rsid w:val="009B6743"/>
    <w:rsid w:val="009B7A17"/>
    <w:rsid w:val="009C1A53"/>
    <w:rsid w:val="009C216A"/>
    <w:rsid w:val="009C282D"/>
    <w:rsid w:val="009C2A4D"/>
    <w:rsid w:val="009C3F72"/>
    <w:rsid w:val="009C4542"/>
    <w:rsid w:val="009D06F1"/>
    <w:rsid w:val="009D22F3"/>
    <w:rsid w:val="009D4549"/>
    <w:rsid w:val="009D4DAC"/>
    <w:rsid w:val="009D4EEF"/>
    <w:rsid w:val="009D51D1"/>
    <w:rsid w:val="009D758D"/>
    <w:rsid w:val="009E0C13"/>
    <w:rsid w:val="009E2C14"/>
    <w:rsid w:val="009E2F1C"/>
    <w:rsid w:val="009E41F7"/>
    <w:rsid w:val="009E51CE"/>
    <w:rsid w:val="009E574D"/>
    <w:rsid w:val="009E5AE2"/>
    <w:rsid w:val="009E646C"/>
    <w:rsid w:val="009F0750"/>
    <w:rsid w:val="009F20B1"/>
    <w:rsid w:val="009F3614"/>
    <w:rsid w:val="009F436A"/>
    <w:rsid w:val="009F4E73"/>
    <w:rsid w:val="009F56DE"/>
    <w:rsid w:val="009F7C5B"/>
    <w:rsid w:val="00A0489D"/>
    <w:rsid w:val="00A061B7"/>
    <w:rsid w:val="00A06825"/>
    <w:rsid w:val="00A0741D"/>
    <w:rsid w:val="00A12200"/>
    <w:rsid w:val="00A14B96"/>
    <w:rsid w:val="00A160DB"/>
    <w:rsid w:val="00A1631A"/>
    <w:rsid w:val="00A1747C"/>
    <w:rsid w:val="00A1782F"/>
    <w:rsid w:val="00A179C4"/>
    <w:rsid w:val="00A17A2C"/>
    <w:rsid w:val="00A21453"/>
    <w:rsid w:val="00A21FC4"/>
    <w:rsid w:val="00A2208B"/>
    <w:rsid w:val="00A24F29"/>
    <w:rsid w:val="00A2511C"/>
    <w:rsid w:val="00A3265B"/>
    <w:rsid w:val="00A34D9A"/>
    <w:rsid w:val="00A35CD7"/>
    <w:rsid w:val="00A3622B"/>
    <w:rsid w:val="00A37E91"/>
    <w:rsid w:val="00A40A23"/>
    <w:rsid w:val="00A43232"/>
    <w:rsid w:val="00A43B24"/>
    <w:rsid w:val="00A43ED8"/>
    <w:rsid w:val="00A46351"/>
    <w:rsid w:val="00A5492D"/>
    <w:rsid w:val="00A553C4"/>
    <w:rsid w:val="00A572E3"/>
    <w:rsid w:val="00A619FB"/>
    <w:rsid w:val="00A62E52"/>
    <w:rsid w:val="00A66338"/>
    <w:rsid w:val="00A66B78"/>
    <w:rsid w:val="00A7047E"/>
    <w:rsid w:val="00A7165A"/>
    <w:rsid w:val="00A727E6"/>
    <w:rsid w:val="00A73091"/>
    <w:rsid w:val="00A747A0"/>
    <w:rsid w:val="00A74BC6"/>
    <w:rsid w:val="00A75197"/>
    <w:rsid w:val="00A75996"/>
    <w:rsid w:val="00A8026B"/>
    <w:rsid w:val="00A82ECA"/>
    <w:rsid w:val="00A849E6"/>
    <w:rsid w:val="00A84BE5"/>
    <w:rsid w:val="00A85F3C"/>
    <w:rsid w:val="00A86465"/>
    <w:rsid w:val="00A9001A"/>
    <w:rsid w:val="00A90791"/>
    <w:rsid w:val="00A94533"/>
    <w:rsid w:val="00AA0C73"/>
    <w:rsid w:val="00AA0D6D"/>
    <w:rsid w:val="00AA2587"/>
    <w:rsid w:val="00AA2F32"/>
    <w:rsid w:val="00AA31C2"/>
    <w:rsid w:val="00AA7119"/>
    <w:rsid w:val="00AA79B2"/>
    <w:rsid w:val="00AB0875"/>
    <w:rsid w:val="00AB24CD"/>
    <w:rsid w:val="00AB3C0D"/>
    <w:rsid w:val="00AC0E29"/>
    <w:rsid w:val="00AC1278"/>
    <w:rsid w:val="00AC329D"/>
    <w:rsid w:val="00AC47DB"/>
    <w:rsid w:val="00AC6E0B"/>
    <w:rsid w:val="00AC76AD"/>
    <w:rsid w:val="00AD0774"/>
    <w:rsid w:val="00AD5719"/>
    <w:rsid w:val="00AE0D65"/>
    <w:rsid w:val="00AE1EB9"/>
    <w:rsid w:val="00AE3E19"/>
    <w:rsid w:val="00AE57E1"/>
    <w:rsid w:val="00AE67B5"/>
    <w:rsid w:val="00AE67D0"/>
    <w:rsid w:val="00AE6807"/>
    <w:rsid w:val="00AF270E"/>
    <w:rsid w:val="00AF51C9"/>
    <w:rsid w:val="00AF601A"/>
    <w:rsid w:val="00AF7FC8"/>
    <w:rsid w:val="00B031E6"/>
    <w:rsid w:val="00B03B1E"/>
    <w:rsid w:val="00B04A10"/>
    <w:rsid w:val="00B079FD"/>
    <w:rsid w:val="00B127CB"/>
    <w:rsid w:val="00B1611A"/>
    <w:rsid w:val="00B16C49"/>
    <w:rsid w:val="00B170AF"/>
    <w:rsid w:val="00B218AF"/>
    <w:rsid w:val="00B23830"/>
    <w:rsid w:val="00B247B4"/>
    <w:rsid w:val="00B24FC9"/>
    <w:rsid w:val="00B308FD"/>
    <w:rsid w:val="00B30902"/>
    <w:rsid w:val="00B33389"/>
    <w:rsid w:val="00B35D88"/>
    <w:rsid w:val="00B40174"/>
    <w:rsid w:val="00B416DC"/>
    <w:rsid w:val="00B42150"/>
    <w:rsid w:val="00B4491E"/>
    <w:rsid w:val="00B44B11"/>
    <w:rsid w:val="00B52F0F"/>
    <w:rsid w:val="00B53F17"/>
    <w:rsid w:val="00B60E7F"/>
    <w:rsid w:val="00B6307C"/>
    <w:rsid w:val="00B651F2"/>
    <w:rsid w:val="00B65552"/>
    <w:rsid w:val="00B67D2F"/>
    <w:rsid w:val="00B74887"/>
    <w:rsid w:val="00B76173"/>
    <w:rsid w:val="00B80F47"/>
    <w:rsid w:val="00B81695"/>
    <w:rsid w:val="00B82084"/>
    <w:rsid w:val="00B83853"/>
    <w:rsid w:val="00B83D7C"/>
    <w:rsid w:val="00B872B9"/>
    <w:rsid w:val="00B873A7"/>
    <w:rsid w:val="00B907B1"/>
    <w:rsid w:val="00B9216F"/>
    <w:rsid w:val="00B9450C"/>
    <w:rsid w:val="00B947E2"/>
    <w:rsid w:val="00B950FB"/>
    <w:rsid w:val="00B95AEF"/>
    <w:rsid w:val="00B96FDF"/>
    <w:rsid w:val="00B974BC"/>
    <w:rsid w:val="00B97B5B"/>
    <w:rsid w:val="00BA1B91"/>
    <w:rsid w:val="00BA1E90"/>
    <w:rsid w:val="00BA7630"/>
    <w:rsid w:val="00BA7C6F"/>
    <w:rsid w:val="00BB7AEF"/>
    <w:rsid w:val="00BC324F"/>
    <w:rsid w:val="00BC3D73"/>
    <w:rsid w:val="00BC3EEF"/>
    <w:rsid w:val="00BC466F"/>
    <w:rsid w:val="00BC527D"/>
    <w:rsid w:val="00BC64CA"/>
    <w:rsid w:val="00BC6DDA"/>
    <w:rsid w:val="00BC6F36"/>
    <w:rsid w:val="00BC736C"/>
    <w:rsid w:val="00BC745E"/>
    <w:rsid w:val="00BD00E1"/>
    <w:rsid w:val="00BD208F"/>
    <w:rsid w:val="00BD2B48"/>
    <w:rsid w:val="00BD3152"/>
    <w:rsid w:val="00BD41ED"/>
    <w:rsid w:val="00BD4F0C"/>
    <w:rsid w:val="00BD57A2"/>
    <w:rsid w:val="00BD5831"/>
    <w:rsid w:val="00BD5911"/>
    <w:rsid w:val="00BD5E30"/>
    <w:rsid w:val="00BD5E4D"/>
    <w:rsid w:val="00BD6C29"/>
    <w:rsid w:val="00BE18EF"/>
    <w:rsid w:val="00BE2770"/>
    <w:rsid w:val="00BE415C"/>
    <w:rsid w:val="00BE6162"/>
    <w:rsid w:val="00BF0817"/>
    <w:rsid w:val="00BF5004"/>
    <w:rsid w:val="00BF51B0"/>
    <w:rsid w:val="00BF724F"/>
    <w:rsid w:val="00C0044A"/>
    <w:rsid w:val="00C00DDB"/>
    <w:rsid w:val="00C01579"/>
    <w:rsid w:val="00C02835"/>
    <w:rsid w:val="00C02E4F"/>
    <w:rsid w:val="00C030C3"/>
    <w:rsid w:val="00C0311B"/>
    <w:rsid w:val="00C07485"/>
    <w:rsid w:val="00C078BF"/>
    <w:rsid w:val="00C1381F"/>
    <w:rsid w:val="00C15B38"/>
    <w:rsid w:val="00C20B3A"/>
    <w:rsid w:val="00C21B60"/>
    <w:rsid w:val="00C23142"/>
    <w:rsid w:val="00C257E4"/>
    <w:rsid w:val="00C27C56"/>
    <w:rsid w:val="00C27E30"/>
    <w:rsid w:val="00C31BDB"/>
    <w:rsid w:val="00C32823"/>
    <w:rsid w:val="00C33CBD"/>
    <w:rsid w:val="00C34925"/>
    <w:rsid w:val="00C370AB"/>
    <w:rsid w:val="00C37E64"/>
    <w:rsid w:val="00C42036"/>
    <w:rsid w:val="00C428E2"/>
    <w:rsid w:val="00C439DE"/>
    <w:rsid w:val="00C440FC"/>
    <w:rsid w:val="00C47E18"/>
    <w:rsid w:val="00C502CC"/>
    <w:rsid w:val="00C50929"/>
    <w:rsid w:val="00C536EA"/>
    <w:rsid w:val="00C53D78"/>
    <w:rsid w:val="00C54D3D"/>
    <w:rsid w:val="00C6114B"/>
    <w:rsid w:val="00C627DD"/>
    <w:rsid w:val="00C63752"/>
    <w:rsid w:val="00C6496F"/>
    <w:rsid w:val="00C65766"/>
    <w:rsid w:val="00C66F56"/>
    <w:rsid w:val="00C67614"/>
    <w:rsid w:val="00C70418"/>
    <w:rsid w:val="00C707E0"/>
    <w:rsid w:val="00C70978"/>
    <w:rsid w:val="00C723D1"/>
    <w:rsid w:val="00C747D7"/>
    <w:rsid w:val="00C77125"/>
    <w:rsid w:val="00C77715"/>
    <w:rsid w:val="00C8256C"/>
    <w:rsid w:val="00C86398"/>
    <w:rsid w:val="00C87192"/>
    <w:rsid w:val="00C91FB9"/>
    <w:rsid w:val="00C93659"/>
    <w:rsid w:val="00C958E5"/>
    <w:rsid w:val="00C95EE0"/>
    <w:rsid w:val="00CA03EC"/>
    <w:rsid w:val="00CA04F2"/>
    <w:rsid w:val="00CA06C6"/>
    <w:rsid w:val="00CA22EF"/>
    <w:rsid w:val="00CA24C1"/>
    <w:rsid w:val="00CA3D27"/>
    <w:rsid w:val="00CA61E4"/>
    <w:rsid w:val="00CB0DCB"/>
    <w:rsid w:val="00CB3D03"/>
    <w:rsid w:val="00CB426B"/>
    <w:rsid w:val="00CB442B"/>
    <w:rsid w:val="00CB7C25"/>
    <w:rsid w:val="00CC02C1"/>
    <w:rsid w:val="00CC0FF1"/>
    <w:rsid w:val="00CC2094"/>
    <w:rsid w:val="00CC2515"/>
    <w:rsid w:val="00CC25B3"/>
    <w:rsid w:val="00CC4D84"/>
    <w:rsid w:val="00CC5B4D"/>
    <w:rsid w:val="00CC6D5E"/>
    <w:rsid w:val="00CC7FFB"/>
    <w:rsid w:val="00CD0B1C"/>
    <w:rsid w:val="00CD3F85"/>
    <w:rsid w:val="00CD3FD7"/>
    <w:rsid w:val="00CE0563"/>
    <w:rsid w:val="00CE05D9"/>
    <w:rsid w:val="00CE3090"/>
    <w:rsid w:val="00CE3B21"/>
    <w:rsid w:val="00CE59DE"/>
    <w:rsid w:val="00CE63DF"/>
    <w:rsid w:val="00CF03D0"/>
    <w:rsid w:val="00CF06FF"/>
    <w:rsid w:val="00CF0807"/>
    <w:rsid w:val="00CF12FB"/>
    <w:rsid w:val="00CF1360"/>
    <w:rsid w:val="00CF166B"/>
    <w:rsid w:val="00CF34F8"/>
    <w:rsid w:val="00CF3699"/>
    <w:rsid w:val="00CF3A89"/>
    <w:rsid w:val="00CF3D13"/>
    <w:rsid w:val="00CF4FF0"/>
    <w:rsid w:val="00CF6D61"/>
    <w:rsid w:val="00D01F2A"/>
    <w:rsid w:val="00D029E0"/>
    <w:rsid w:val="00D03064"/>
    <w:rsid w:val="00D074AB"/>
    <w:rsid w:val="00D074FD"/>
    <w:rsid w:val="00D1058D"/>
    <w:rsid w:val="00D112AC"/>
    <w:rsid w:val="00D1427E"/>
    <w:rsid w:val="00D144BF"/>
    <w:rsid w:val="00D17872"/>
    <w:rsid w:val="00D21B21"/>
    <w:rsid w:val="00D21F21"/>
    <w:rsid w:val="00D22E6D"/>
    <w:rsid w:val="00D24494"/>
    <w:rsid w:val="00D2472D"/>
    <w:rsid w:val="00D25E1A"/>
    <w:rsid w:val="00D2630C"/>
    <w:rsid w:val="00D2687B"/>
    <w:rsid w:val="00D26CFF"/>
    <w:rsid w:val="00D308CA"/>
    <w:rsid w:val="00D32B2A"/>
    <w:rsid w:val="00D32DDB"/>
    <w:rsid w:val="00D35E39"/>
    <w:rsid w:val="00D3689C"/>
    <w:rsid w:val="00D4250D"/>
    <w:rsid w:val="00D4270E"/>
    <w:rsid w:val="00D42A2A"/>
    <w:rsid w:val="00D42F2E"/>
    <w:rsid w:val="00D45525"/>
    <w:rsid w:val="00D47D32"/>
    <w:rsid w:val="00D47DFE"/>
    <w:rsid w:val="00D501FF"/>
    <w:rsid w:val="00D5034D"/>
    <w:rsid w:val="00D518D5"/>
    <w:rsid w:val="00D51D2E"/>
    <w:rsid w:val="00D51EF8"/>
    <w:rsid w:val="00D544B9"/>
    <w:rsid w:val="00D54B49"/>
    <w:rsid w:val="00D55DBE"/>
    <w:rsid w:val="00D6025B"/>
    <w:rsid w:val="00D61400"/>
    <w:rsid w:val="00D6194B"/>
    <w:rsid w:val="00D63247"/>
    <w:rsid w:val="00D63922"/>
    <w:rsid w:val="00D7050F"/>
    <w:rsid w:val="00D712A2"/>
    <w:rsid w:val="00D71396"/>
    <w:rsid w:val="00D72529"/>
    <w:rsid w:val="00D726A1"/>
    <w:rsid w:val="00D73F1E"/>
    <w:rsid w:val="00D74624"/>
    <w:rsid w:val="00D75CFB"/>
    <w:rsid w:val="00D75E46"/>
    <w:rsid w:val="00D82623"/>
    <w:rsid w:val="00D83DAD"/>
    <w:rsid w:val="00D84CE4"/>
    <w:rsid w:val="00D8673D"/>
    <w:rsid w:val="00D87241"/>
    <w:rsid w:val="00D9176E"/>
    <w:rsid w:val="00D93222"/>
    <w:rsid w:val="00D9530A"/>
    <w:rsid w:val="00D974D2"/>
    <w:rsid w:val="00DA085D"/>
    <w:rsid w:val="00DA3B1E"/>
    <w:rsid w:val="00DA3F2D"/>
    <w:rsid w:val="00DA5B82"/>
    <w:rsid w:val="00DA5C69"/>
    <w:rsid w:val="00DA5E1B"/>
    <w:rsid w:val="00DA63FA"/>
    <w:rsid w:val="00DA7F95"/>
    <w:rsid w:val="00DB249D"/>
    <w:rsid w:val="00DB36F4"/>
    <w:rsid w:val="00DB648C"/>
    <w:rsid w:val="00DB66B4"/>
    <w:rsid w:val="00DC139F"/>
    <w:rsid w:val="00DC41EF"/>
    <w:rsid w:val="00DC4C15"/>
    <w:rsid w:val="00DC4F64"/>
    <w:rsid w:val="00DC57A0"/>
    <w:rsid w:val="00DC5CF0"/>
    <w:rsid w:val="00DD2A23"/>
    <w:rsid w:val="00DD371D"/>
    <w:rsid w:val="00DD55B6"/>
    <w:rsid w:val="00DD619D"/>
    <w:rsid w:val="00DD687F"/>
    <w:rsid w:val="00DE0A9C"/>
    <w:rsid w:val="00DE0FEE"/>
    <w:rsid w:val="00DE307B"/>
    <w:rsid w:val="00DE3218"/>
    <w:rsid w:val="00DE3BC2"/>
    <w:rsid w:val="00DE5E6B"/>
    <w:rsid w:val="00DE7C61"/>
    <w:rsid w:val="00DF3678"/>
    <w:rsid w:val="00DF3F2A"/>
    <w:rsid w:val="00DF44E7"/>
    <w:rsid w:val="00DF6274"/>
    <w:rsid w:val="00DF781C"/>
    <w:rsid w:val="00E026B9"/>
    <w:rsid w:val="00E06393"/>
    <w:rsid w:val="00E07F1C"/>
    <w:rsid w:val="00E15396"/>
    <w:rsid w:val="00E2023B"/>
    <w:rsid w:val="00E23667"/>
    <w:rsid w:val="00E23FB0"/>
    <w:rsid w:val="00E24AA8"/>
    <w:rsid w:val="00E2792A"/>
    <w:rsid w:val="00E3072E"/>
    <w:rsid w:val="00E30E86"/>
    <w:rsid w:val="00E31153"/>
    <w:rsid w:val="00E327B3"/>
    <w:rsid w:val="00E33471"/>
    <w:rsid w:val="00E344D8"/>
    <w:rsid w:val="00E34E64"/>
    <w:rsid w:val="00E36F1F"/>
    <w:rsid w:val="00E3724F"/>
    <w:rsid w:val="00E41466"/>
    <w:rsid w:val="00E4177B"/>
    <w:rsid w:val="00E42250"/>
    <w:rsid w:val="00E4256D"/>
    <w:rsid w:val="00E428DC"/>
    <w:rsid w:val="00E43171"/>
    <w:rsid w:val="00E43B29"/>
    <w:rsid w:val="00E44093"/>
    <w:rsid w:val="00E44FB3"/>
    <w:rsid w:val="00E47670"/>
    <w:rsid w:val="00E47959"/>
    <w:rsid w:val="00E526E9"/>
    <w:rsid w:val="00E52793"/>
    <w:rsid w:val="00E5381F"/>
    <w:rsid w:val="00E608EC"/>
    <w:rsid w:val="00E61D4D"/>
    <w:rsid w:val="00E61FFD"/>
    <w:rsid w:val="00E62109"/>
    <w:rsid w:val="00E64E2A"/>
    <w:rsid w:val="00E6664C"/>
    <w:rsid w:val="00E66F15"/>
    <w:rsid w:val="00E671AA"/>
    <w:rsid w:val="00E702A6"/>
    <w:rsid w:val="00E710CE"/>
    <w:rsid w:val="00E71A6A"/>
    <w:rsid w:val="00E71DDC"/>
    <w:rsid w:val="00E758DC"/>
    <w:rsid w:val="00E76D13"/>
    <w:rsid w:val="00E77535"/>
    <w:rsid w:val="00E809C1"/>
    <w:rsid w:val="00E8133C"/>
    <w:rsid w:val="00E834EC"/>
    <w:rsid w:val="00E83D11"/>
    <w:rsid w:val="00E85386"/>
    <w:rsid w:val="00E86D4C"/>
    <w:rsid w:val="00E87646"/>
    <w:rsid w:val="00E877EE"/>
    <w:rsid w:val="00E953DD"/>
    <w:rsid w:val="00E96C48"/>
    <w:rsid w:val="00E96EDD"/>
    <w:rsid w:val="00E972F7"/>
    <w:rsid w:val="00EA7B3D"/>
    <w:rsid w:val="00EB5073"/>
    <w:rsid w:val="00EB781B"/>
    <w:rsid w:val="00EC2A34"/>
    <w:rsid w:val="00EC4403"/>
    <w:rsid w:val="00EC6B19"/>
    <w:rsid w:val="00EC7657"/>
    <w:rsid w:val="00ED13D6"/>
    <w:rsid w:val="00ED1DE9"/>
    <w:rsid w:val="00ED27FE"/>
    <w:rsid w:val="00ED2CBD"/>
    <w:rsid w:val="00EE2292"/>
    <w:rsid w:val="00EE531D"/>
    <w:rsid w:val="00EE7741"/>
    <w:rsid w:val="00EF093A"/>
    <w:rsid w:val="00EF22E3"/>
    <w:rsid w:val="00EF2818"/>
    <w:rsid w:val="00EF2CE8"/>
    <w:rsid w:val="00EF4C12"/>
    <w:rsid w:val="00EF7839"/>
    <w:rsid w:val="00F02CFB"/>
    <w:rsid w:val="00F06BB2"/>
    <w:rsid w:val="00F10349"/>
    <w:rsid w:val="00F12421"/>
    <w:rsid w:val="00F124BC"/>
    <w:rsid w:val="00F137B7"/>
    <w:rsid w:val="00F13FBA"/>
    <w:rsid w:val="00F1517F"/>
    <w:rsid w:val="00F21A28"/>
    <w:rsid w:val="00F22C03"/>
    <w:rsid w:val="00F22E64"/>
    <w:rsid w:val="00F23117"/>
    <w:rsid w:val="00F2345E"/>
    <w:rsid w:val="00F23854"/>
    <w:rsid w:val="00F25292"/>
    <w:rsid w:val="00F25B23"/>
    <w:rsid w:val="00F26E9F"/>
    <w:rsid w:val="00F335C3"/>
    <w:rsid w:val="00F35B54"/>
    <w:rsid w:val="00F3634B"/>
    <w:rsid w:val="00F36653"/>
    <w:rsid w:val="00F4028C"/>
    <w:rsid w:val="00F42F5D"/>
    <w:rsid w:val="00F4420E"/>
    <w:rsid w:val="00F45E7D"/>
    <w:rsid w:val="00F47227"/>
    <w:rsid w:val="00F474C3"/>
    <w:rsid w:val="00F47F65"/>
    <w:rsid w:val="00F51A59"/>
    <w:rsid w:val="00F530B4"/>
    <w:rsid w:val="00F53319"/>
    <w:rsid w:val="00F55441"/>
    <w:rsid w:val="00F6070E"/>
    <w:rsid w:val="00F6300A"/>
    <w:rsid w:val="00F63B3F"/>
    <w:rsid w:val="00F6596B"/>
    <w:rsid w:val="00F70249"/>
    <w:rsid w:val="00F719C7"/>
    <w:rsid w:val="00F8087A"/>
    <w:rsid w:val="00F80D8F"/>
    <w:rsid w:val="00F817CC"/>
    <w:rsid w:val="00F82FF9"/>
    <w:rsid w:val="00F83D66"/>
    <w:rsid w:val="00F86251"/>
    <w:rsid w:val="00F927E2"/>
    <w:rsid w:val="00F96764"/>
    <w:rsid w:val="00F96F6F"/>
    <w:rsid w:val="00F97B64"/>
    <w:rsid w:val="00FA0EDA"/>
    <w:rsid w:val="00FA2B75"/>
    <w:rsid w:val="00FA35F4"/>
    <w:rsid w:val="00FA42BB"/>
    <w:rsid w:val="00FA5220"/>
    <w:rsid w:val="00FB0A48"/>
    <w:rsid w:val="00FB1D51"/>
    <w:rsid w:val="00FB39F0"/>
    <w:rsid w:val="00FB3E7E"/>
    <w:rsid w:val="00FB609A"/>
    <w:rsid w:val="00FB616F"/>
    <w:rsid w:val="00FB6E06"/>
    <w:rsid w:val="00FC2030"/>
    <w:rsid w:val="00FC33FB"/>
    <w:rsid w:val="00FC473E"/>
    <w:rsid w:val="00FC59CC"/>
    <w:rsid w:val="00FC7B1E"/>
    <w:rsid w:val="00FD0F3D"/>
    <w:rsid w:val="00FD25E7"/>
    <w:rsid w:val="00FD355B"/>
    <w:rsid w:val="00FD3BE7"/>
    <w:rsid w:val="00FD3EBD"/>
    <w:rsid w:val="00FD4234"/>
    <w:rsid w:val="00FD477B"/>
    <w:rsid w:val="00FD4AB3"/>
    <w:rsid w:val="00FD4B4D"/>
    <w:rsid w:val="00FD5F33"/>
    <w:rsid w:val="00FD7859"/>
    <w:rsid w:val="00FE03A2"/>
    <w:rsid w:val="00FE095F"/>
    <w:rsid w:val="00FE4013"/>
    <w:rsid w:val="00FE5546"/>
    <w:rsid w:val="00FE6E71"/>
    <w:rsid w:val="00FE77A6"/>
    <w:rsid w:val="00FF2E87"/>
    <w:rsid w:val="00FF3374"/>
    <w:rsid w:val="00FF7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54029E"/>
    <w:pPr>
      <w:keepNext/>
      <w:keepLines/>
      <w:numPr>
        <w:numId w:val="36"/>
      </w:numPr>
      <w:suppressAutoHyphens/>
      <w:spacing w:before="220"/>
      <w:outlineLvl w:val="0"/>
    </w:pPr>
    <w:rPr>
      <w:rFonts w:eastAsiaTheme="majorEastAsia" w:cs="Times New Roman (Headings CS)"/>
      <w:b/>
      <w:caps/>
      <w:spacing w:val="13"/>
      <w:szCs w:val="48"/>
      <w14:numForm w14:val="lining"/>
      <w14:numSpacing w14:val="tabular"/>
    </w:rPr>
  </w:style>
  <w:style w:type="paragraph" w:styleId="Heading2">
    <w:name w:val="heading 2"/>
    <w:basedOn w:val="Normal"/>
    <w:next w:val="Normal"/>
    <w:link w:val="Heading2Char"/>
    <w:autoRedefine/>
    <w:uiPriority w:val="9"/>
    <w:unhideWhenUsed/>
    <w:qFormat/>
    <w:rsid w:val="00EB781B"/>
    <w:pPr>
      <w:keepNext/>
      <w:keepLines/>
      <w:numPr>
        <w:ilvl w:val="1"/>
        <w:numId w:val="36"/>
      </w:numPr>
      <w:suppressAutoHyphens/>
      <w:spacing w:before="170"/>
      <w:outlineLvl w:val="1"/>
    </w:pPr>
    <w:rPr>
      <w:rFonts w:eastAsiaTheme="majorEastAsia" w:cs="Times New Roman (Headings CS)"/>
      <w:b/>
      <w:color w:val="000000"/>
    </w:rPr>
  </w:style>
  <w:style w:type="paragraph" w:styleId="Heading3">
    <w:name w:val="heading 3"/>
    <w:basedOn w:val="Normal"/>
    <w:next w:val="Normal"/>
    <w:link w:val="Heading3Char"/>
    <w:autoRedefine/>
    <w:uiPriority w:val="9"/>
    <w:unhideWhenUsed/>
    <w:qFormat/>
    <w:rsid w:val="00F82FF9"/>
    <w:pPr>
      <w:keepNext/>
      <w:numPr>
        <w:ilvl w:val="2"/>
        <w:numId w:val="36"/>
      </w:numPr>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54029E"/>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633795"/>
    <w:rPr>
      <w:rFonts w:ascii="Palatino Linotype" w:eastAsiaTheme="majorEastAsia" w:hAnsi="Palatino Linotype" w:cs="Times New Roman (Headings CS)"/>
      <w:b/>
      <w:color w:val="000000"/>
      <w:kern w:val="16"/>
      <w14:ligatures w14:val="standardContextual"/>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23"/>
      </w:numPr>
      <w:ind w:left="360"/>
    </w:pPr>
  </w:style>
  <w:style w:type="paragraph" w:customStyle="1" w:styleId="BulletedList">
    <w:name w:val="BulletedList"/>
    <w:basedOn w:val="ListParagraph"/>
    <w:link w:val="BulletedListChar"/>
    <w:qFormat/>
    <w:rsid w:val="00450874"/>
    <w:pPr>
      <w:numPr>
        <w:numId w:val="42"/>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1"/>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1"/>
      <w:kern w:val="16"/>
      <w14:ligatures w14:val="standardContextual"/>
      <w14:numForm w14:val="oldStyle"/>
      <w14:numSpacing w14:val="proportional"/>
    </w:rPr>
  </w:style>
  <w:style w:type="paragraph" w:styleId="ListParagraph">
    <w:name w:val="List Paragraph"/>
    <w:basedOn w:val="Normal"/>
    <w:uiPriority w:val="34"/>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semiHidden/>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4"/>
      </w:numPr>
      <w:tabs>
        <w:tab w:val="left" w:pos="2250"/>
        <w:tab w:val="left" w:pos="2275"/>
        <w:tab w:val="left" w:pos="2304"/>
        <w:tab w:val="left" w:pos="2333"/>
        <w:tab w:val="left" w:pos="2362"/>
      </w:tabs>
      <w:ind w:firstLine="0"/>
    </w:pPr>
  </w:style>
  <w:style w:type="paragraph" w:customStyle="1" w:styleId="TableCaption">
    <w:name w:val="Table Caption"/>
    <w:basedOn w:val="CaptionText"/>
    <w:qFormat/>
    <w:rsid w:val="0054029E"/>
    <w:pPr>
      <w:numPr>
        <w:numId w:val="46"/>
      </w:numPr>
      <w:tabs>
        <w:tab w:val="left" w:pos="2250"/>
        <w:tab w:val="left" w:pos="2275"/>
        <w:tab w:val="left" w:pos="2304"/>
        <w:tab w:val="left" w:pos="2333"/>
        <w:tab w:val="left" w:pos="2362"/>
      </w:tabs>
      <w:ind w:left="144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674737">
      <w:bodyDiv w:val="1"/>
      <w:marLeft w:val="0"/>
      <w:marRight w:val="0"/>
      <w:marTop w:val="0"/>
      <w:marBottom w:val="0"/>
      <w:divBdr>
        <w:top w:val="none" w:sz="0" w:space="0" w:color="auto"/>
        <w:left w:val="none" w:sz="0" w:space="0" w:color="auto"/>
        <w:bottom w:val="none" w:sz="0" w:space="0" w:color="auto"/>
        <w:right w:val="none" w:sz="0" w:space="0" w:color="auto"/>
      </w:divBdr>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Template>
  <TotalTime>6</TotalTime>
  <Pages>7</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Junpei Liang</cp:lastModifiedBy>
  <cp:revision>12</cp:revision>
  <cp:lastPrinted>2026-01-23T08:34:00Z</cp:lastPrinted>
  <dcterms:created xsi:type="dcterms:W3CDTF">2026-01-23T08:33:00Z</dcterms:created>
  <dcterms:modified xsi:type="dcterms:W3CDTF">2026-01-24T07:09:00Z</dcterms:modified>
</cp:coreProperties>
</file>